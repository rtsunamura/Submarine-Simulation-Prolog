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B2CC7E" w14:textId="5540EC38" w:rsidR="00F157B2" w:rsidRPr="0052747D" w:rsidRDefault="003E16CA" w:rsidP="005D3126">
      <w:pPr>
        <w:pStyle w:val="ContactInfo"/>
        <w:rPr>
          <w:rFonts w:ascii="Times New Roman" w:hAnsi="Times New Roman" w:cs="Times New Roman"/>
        </w:rPr>
      </w:pPr>
      <w:r w:rsidRPr="0052747D">
        <w:rPr>
          <w:rFonts w:ascii="Times New Roman" w:hAnsi="Times New Roman" w:cs="Times New Roman"/>
        </w:rPr>
        <w:t>Rentaro Tsunamura</w:t>
      </w:r>
    </w:p>
    <w:sdt>
      <w:sdtPr>
        <w:rPr>
          <w:rFonts w:ascii="Times New Roman" w:eastAsiaTheme="minorEastAsia" w:hAnsi="Times New Roman" w:cs="Times New Roman"/>
          <w:spacing w:val="0"/>
          <w:kern w:val="0"/>
          <w:szCs w:val="24"/>
        </w:rPr>
        <w:id w:val="-1597710929"/>
        <w:placeholder>
          <w:docPart w:val="A6F2E88F470F4EBA9DEE7EFAA2A6DE39"/>
        </w:placeholder>
        <w15:appearance w15:val="hidden"/>
      </w:sdtPr>
      <w:sdtEndPr>
        <w:rPr>
          <w:highlight w:val="green"/>
        </w:rPr>
      </w:sdtEndPr>
      <w:sdtContent>
        <w:p w14:paraId="60CFA3CE" w14:textId="7745ABC6" w:rsidR="00F157B2" w:rsidRPr="0052747D" w:rsidRDefault="003E16CA" w:rsidP="006A078D">
          <w:pPr>
            <w:pStyle w:val="Title"/>
            <w:rPr>
              <w:rFonts w:ascii="Times New Roman" w:eastAsiaTheme="minorEastAsia" w:hAnsi="Times New Roman" w:cs="Times New Roman"/>
              <w:szCs w:val="24"/>
            </w:rPr>
          </w:pPr>
          <w:r w:rsidRPr="0052747D">
            <w:rPr>
              <w:rFonts w:ascii="Times New Roman" w:eastAsiaTheme="minorEastAsia" w:hAnsi="Times New Roman" w:cs="Times New Roman"/>
              <w:szCs w:val="24"/>
            </w:rPr>
            <w:t>Final: Prolog</w:t>
          </w:r>
        </w:p>
        <w:p w14:paraId="259571E6" w14:textId="6C87497F" w:rsidR="003E16CA" w:rsidRPr="0052747D" w:rsidRDefault="003E16CA" w:rsidP="00B9778F">
          <w:pPr>
            <w:ind w:firstLine="0"/>
            <w:jc w:val="center"/>
            <w:rPr>
              <w:rFonts w:ascii="Times New Roman" w:hAnsi="Times New Roman" w:cs="Times New Roman"/>
              <w:highlight w:val="yellow"/>
            </w:rPr>
          </w:pPr>
          <w:r w:rsidRPr="0052747D">
            <w:rPr>
              <w:rFonts w:ascii="Times New Roman" w:hAnsi="Times New Roman" w:cs="Times New Roman"/>
              <w:highlight w:val="yellow"/>
            </w:rPr>
            <w:t>What is the Prolog?</w:t>
          </w:r>
        </w:p>
        <w:p w14:paraId="29F13A5C" w14:textId="0B0B9A80" w:rsidR="00D61983" w:rsidRDefault="003E16CA" w:rsidP="00E652FB">
          <w:pPr>
            <w:spacing w:line="360" w:lineRule="auto"/>
            <w:ind w:firstLine="0"/>
            <w:rPr>
              <w:rFonts w:ascii="Times New Roman" w:hAnsi="Times New Roman" w:cs="Times New Roman"/>
            </w:rPr>
          </w:pPr>
          <w:r w:rsidRPr="0052747D">
            <w:rPr>
              <w:rFonts w:ascii="Times New Roman" w:hAnsi="Times New Roman" w:cs="Times New Roman"/>
            </w:rPr>
            <w:tab/>
          </w:r>
          <w:r w:rsidR="0052747D" w:rsidRPr="0052747D">
            <w:rPr>
              <w:rFonts w:ascii="Times New Roman" w:hAnsi="Times New Roman" w:cs="Times New Roman"/>
            </w:rPr>
            <w:t>Prolog is a programming language used to solve problems about objects and relations between them.</w:t>
          </w:r>
          <w:r w:rsidR="007B3868" w:rsidRPr="007B3868">
            <w:t xml:space="preserve"> </w:t>
          </w:r>
          <w:r w:rsidR="007B3868" w:rsidRPr="007B3868">
            <w:rPr>
              <w:rFonts w:ascii="Times New Roman" w:hAnsi="Times New Roman" w:cs="Times New Roman"/>
            </w:rPr>
            <w:t>The language has the advantage of allowing programs to represent themselves declaratively</w:t>
          </w:r>
          <w:r w:rsidR="0052747D" w:rsidRPr="0052747D">
            <w:rPr>
              <w:rFonts w:ascii="Times New Roman" w:hAnsi="Times New Roman" w:cs="Times New Roman"/>
            </w:rPr>
            <w:t xml:space="preserve">, and Prolog is based on predicate logic, unlike other languages, which take a procedural approach. </w:t>
          </w:r>
          <w:r w:rsidRPr="0052747D">
            <w:rPr>
              <w:rFonts w:ascii="Times New Roman" w:hAnsi="Times New Roman" w:cs="Times New Roman"/>
            </w:rPr>
            <w:tab/>
          </w:r>
          <w:r w:rsidR="00EB69CC" w:rsidRPr="00EB69CC">
            <w:rPr>
              <w:rFonts w:ascii="Times New Roman" w:hAnsi="Times New Roman" w:cs="Times New Roman"/>
            </w:rPr>
            <w:t>Prolog is useful in the field of artificial intelligence for natural language analysis, comprehension, and inference.</w:t>
          </w:r>
          <w:r w:rsidR="00EB69CC">
            <w:rPr>
              <w:rFonts w:ascii="Times New Roman" w:hAnsi="Times New Roman" w:cs="Times New Roman"/>
            </w:rPr>
            <w:t xml:space="preserve"> </w:t>
          </w:r>
          <w:r w:rsidR="00EB69CC" w:rsidRPr="00EB69CC">
            <w:rPr>
              <w:rFonts w:ascii="Times New Roman" w:hAnsi="Times New Roman" w:cs="Times New Roman"/>
            </w:rPr>
            <w:t xml:space="preserve">It was developed by Alain Colmerauer around 1970 and </w:t>
          </w:r>
          <w:r w:rsidR="000C3472">
            <w:rPr>
              <w:rFonts w:ascii="Times New Roman" w:hAnsi="Times New Roman" w:cs="Times New Roman"/>
            </w:rPr>
            <w:t xml:space="preserve">it </w:t>
          </w:r>
          <w:r w:rsidR="00EB69CC" w:rsidRPr="00EB69CC">
            <w:rPr>
              <w:rFonts w:ascii="Times New Roman" w:hAnsi="Times New Roman" w:cs="Times New Roman"/>
            </w:rPr>
            <w:t>was based on the Q-System for natural language analysis.</w:t>
          </w:r>
        </w:p>
        <w:p w14:paraId="6BACDA1B" w14:textId="77777777" w:rsidR="00E652FB" w:rsidRDefault="00E652FB" w:rsidP="00E652FB">
          <w:pPr>
            <w:spacing w:line="360" w:lineRule="auto"/>
            <w:ind w:firstLine="0"/>
            <w:rPr>
              <w:rFonts w:ascii="Times New Roman" w:hAnsi="Times New Roman" w:cs="Times New Roman"/>
            </w:rPr>
          </w:pPr>
        </w:p>
        <w:p w14:paraId="347399E9" w14:textId="13C0EE30" w:rsidR="00D61983" w:rsidRPr="00D61983" w:rsidRDefault="00E652FB" w:rsidP="00D61983">
          <w:pPr>
            <w:ind w:firstLine="0"/>
            <w:jc w:val="center"/>
            <w:rPr>
              <w:rFonts w:ascii="Times New Roman" w:hAnsi="Times New Roman" w:cs="Times New Roman"/>
              <w:highlight w:val="yellow"/>
            </w:rPr>
          </w:pPr>
          <w:r>
            <w:rPr>
              <w:rFonts w:ascii="Times New Roman" w:hAnsi="Times New Roman" w:cs="Times New Roman"/>
              <w:highlight w:val="yellow"/>
            </w:rPr>
            <w:t>Structure of Prolog</w:t>
          </w:r>
        </w:p>
        <w:p w14:paraId="5EF1F90C" w14:textId="4165A053" w:rsidR="00D61983" w:rsidRDefault="00D61983" w:rsidP="00E652FB">
          <w:pPr>
            <w:spacing w:line="360" w:lineRule="auto"/>
            <w:ind w:firstLine="0"/>
            <w:rPr>
              <w:rFonts w:ascii="Times New Roman" w:hAnsi="Times New Roman" w:cs="Times New Roman"/>
            </w:rPr>
          </w:pPr>
          <w:r w:rsidRPr="00D61983">
            <w:rPr>
              <w:rFonts w:ascii="Times New Roman" w:hAnsi="Times New Roman" w:cs="Times New Roman"/>
            </w:rPr>
            <w:t>A Prolog program consists of three elements.</w:t>
          </w:r>
          <w:r>
            <w:rPr>
              <w:rFonts w:ascii="Times New Roman" w:hAnsi="Times New Roman" w:cs="Times New Roman"/>
            </w:rPr>
            <w:t xml:space="preserve">  </w:t>
          </w:r>
        </w:p>
        <w:p w14:paraId="239D0987" w14:textId="71312906" w:rsidR="00D61983" w:rsidRDefault="00D61983" w:rsidP="00E652FB">
          <w:pPr>
            <w:spacing w:line="360" w:lineRule="auto"/>
            <w:ind w:firstLine="0"/>
            <w:rPr>
              <w:rFonts w:ascii="Times New Roman" w:hAnsi="Times New Roman" w:cs="Times New Roman"/>
            </w:rPr>
          </w:pPr>
          <w:r w:rsidRPr="00550F36">
            <w:rPr>
              <w:rFonts w:ascii="Times New Roman" w:hAnsi="Times New Roman" w:cs="Times New Roman"/>
              <w:b/>
              <w:bCs/>
            </w:rPr>
            <w:t>Facts</w:t>
          </w:r>
          <w:r>
            <w:rPr>
              <w:rFonts w:ascii="Times New Roman" w:hAnsi="Times New Roman" w:cs="Times New Roman"/>
            </w:rPr>
            <w:t xml:space="preserve"> - </w:t>
          </w:r>
          <w:r w:rsidR="00AF4726" w:rsidRPr="00AF4726">
            <w:rPr>
              <w:rFonts w:ascii="Times New Roman" w:hAnsi="Times New Roman" w:cs="Times New Roman"/>
            </w:rPr>
            <w:t>A fact in Prolog is to declare some truth about an entity and its relations.</w:t>
          </w:r>
        </w:p>
        <w:p w14:paraId="22C7200C" w14:textId="77777777" w:rsidR="00502084" w:rsidRDefault="0032348F" w:rsidP="00E652FB">
          <w:pPr>
            <w:spacing w:line="360" w:lineRule="auto"/>
            <w:ind w:firstLine="0"/>
          </w:pPr>
          <w:r>
            <w:rPr>
              <w:noProof/>
            </w:rPr>
            <w:drawing>
              <wp:inline distT="0" distB="0" distL="0" distR="0" wp14:anchorId="140EE1EB" wp14:editId="011E511C">
                <wp:extent cx="3596640" cy="1302164"/>
                <wp:effectExtent l="0" t="0" r="3810" b="0"/>
                <wp:docPr id="132326554" name="図 1" descr="グラフィカル ユーザー インターフェイス, テキスト, アプリケーション&#10;&#10;自動的に生成された説明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326554" name="図 1" descr="グラフィカル ユーザー インターフェイス, テキスト, アプリケーション&#10;&#10;自動的に生成された説明"/>
                        <pic:cNvPicPr/>
                      </pic:nvPicPr>
                      <pic:blipFill rotWithShape="1">
                        <a:blip r:embed="rId9"/>
                        <a:srcRect l="18205" t="31680" r="53846" b="50331"/>
                        <a:stretch/>
                      </pic:blipFill>
                      <pic:spPr bwMode="auto">
                        <a:xfrm>
                          <a:off x="0" y="0"/>
                          <a:ext cx="3621451" cy="131114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4DC38462" w14:textId="7776C742" w:rsidR="00550F36" w:rsidRDefault="00000000" w:rsidP="00E652FB">
          <w:pPr>
            <w:spacing w:line="360" w:lineRule="auto"/>
            <w:ind w:firstLine="0"/>
            <w:rPr>
              <w:rFonts w:ascii="Times New Roman" w:hAnsi="Times New Roman" w:cs="Times New Roman"/>
            </w:rPr>
          </w:pPr>
          <w:hyperlink r:id="rId10" w:history="1">
            <w:r w:rsidR="00502084">
              <w:rPr>
                <w:rStyle w:val="Hyperlink"/>
              </w:rPr>
              <w:t>Prolog Examples (csus.edu)</w:t>
            </w:r>
          </w:hyperlink>
        </w:p>
        <w:p w14:paraId="5A834BF2" w14:textId="6B781181" w:rsidR="00D61983" w:rsidRDefault="00D61983" w:rsidP="00E652FB">
          <w:pPr>
            <w:spacing w:line="360" w:lineRule="auto"/>
            <w:ind w:firstLine="0"/>
            <w:rPr>
              <w:rFonts w:ascii="Times New Roman" w:hAnsi="Times New Roman" w:cs="Times New Roman"/>
            </w:rPr>
          </w:pPr>
          <w:r w:rsidRPr="00550F36">
            <w:rPr>
              <w:rFonts w:ascii="Times New Roman" w:hAnsi="Times New Roman" w:cs="Times New Roman"/>
              <w:b/>
              <w:bCs/>
            </w:rPr>
            <w:t>Rules</w:t>
          </w:r>
          <w:r w:rsidRPr="00D61983">
            <w:rPr>
              <w:rFonts w:ascii="Times New Roman" w:hAnsi="Times New Roman" w:cs="Times New Roman"/>
            </w:rPr>
            <w:t xml:space="preserve"> - </w:t>
          </w:r>
          <w:r w:rsidR="00AF4726" w:rsidRPr="00AF4726">
            <w:rPr>
              <w:rFonts w:ascii="Times New Roman" w:hAnsi="Times New Roman" w:cs="Times New Roman"/>
            </w:rPr>
            <w:t>A rule in Prolog is to define a condition or principle about an entity and its relations.</w:t>
          </w:r>
        </w:p>
        <w:p w14:paraId="7FE6386D" w14:textId="0304A5D8" w:rsidR="00502084" w:rsidRDefault="0032348F" w:rsidP="00E652FB">
          <w:pPr>
            <w:spacing w:line="360" w:lineRule="auto"/>
            <w:ind w:firstLine="0"/>
          </w:pPr>
          <w:r>
            <w:rPr>
              <w:noProof/>
            </w:rPr>
            <w:drawing>
              <wp:inline distT="0" distB="0" distL="0" distR="0" wp14:anchorId="153F3936" wp14:editId="69A25ED7">
                <wp:extent cx="4430796" cy="762000"/>
                <wp:effectExtent l="0" t="0" r="8255" b="0"/>
                <wp:docPr id="1926051466" name="図 1926051466" descr="グラフィカル ユーザー インターフェイス, テキスト, アプリケーション&#10;&#10;自動的に生成された説明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326554" name="図 1" descr="グラフィカル ユーザー インターフェイス, テキスト, アプリケーション&#10;&#10;自動的に生成された説明"/>
                        <pic:cNvPicPr/>
                      </pic:nvPicPr>
                      <pic:blipFill rotWithShape="1">
                        <a:blip r:embed="rId9"/>
                        <a:srcRect l="18205" t="50681" r="53846" b="40774"/>
                        <a:stretch/>
                      </pic:blipFill>
                      <pic:spPr bwMode="auto">
                        <a:xfrm>
                          <a:off x="0" y="0"/>
                          <a:ext cx="4445630" cy="76455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5B837D51" w14:textId="3E0FB4EB" w:rsidR="0032348F" w:rsidRPr="00502084" w:rsidRDefault="00000000" w:rsidP="00E652FB">
          <w:pPr>
            <w:spacing w:line="360" w:lineRule="auto"/>
            <w:ind w:firstLine="0"/>
            <w:rPr>
              <w:rFonts w:ascii="Times New Roman" w:hAnsi="Times New Roman" w:cs="Times New Roman"/>
            </w:rPr>
          </w:pPr>
          <w:hyperlink r:id="rId11" w:history="1">
            <w:r w:rsidR="00502084">
              <w:rPr>
                <w:rStyle w:val="Hyperlink"/>
              </w:rPr>
              <w:t>Prolog Examples (csus.edu)</w:t>
            </w:r>
          </w:hyperlink>
        </w:p>
        <w:p w14:paraId="15420F9F" w14:textId="59DBF3D7" w:rsidR="00D61983" w:rsidRDefault="00D61983" w:rsidP="00E652FB">
          <w:pPr>
            <w:spacing w:line="360" w:lineRule="auto"/>
            <w:ind w:firstLine="0"/>
            <w:rPr>
              <w:rFonts w:ascii="Times New Roman" w:hAnsi="Times New Roman" w:cs="Times New Roman"/>
            </w:rPr>
          </w:pPr>
          <w:r w:rsidRPr="00550F36">
            <w:rPr>
              <w:rFonts w:ascii="Times New Roman" w:hAnsi="Times New Roman" w:cs="Times New Roman"/>
              <w:b/>
              <w:bCs/>
            </w:rPr>
            <w:t>Queries</w:t>
          </w:r>
          <w:r w:rsidRPr="00D61983">
            <w:rPr>
              <w:rFonts w:ascii="Times New Roman" w:hAnsi="Times New Roman" w:cs="Times New Roman"/>
            </w:rPr>
            <w:t xml:space="preserve"> - </w:t>
          </w:r>
          <w:r w:rsidR="00AF4726" w:rsidRPr="00AF4726">
            <w:rPr>
              <w:rFonts w:ascii="Times New Roman" w:hAnsi="Times New Roman" w:cs="Times New Roman"/>
            </w:rPr>
            <w:t>Queries in Prolog are asking questions about entities and its relationships.</w:t>
          </w:r>
        </w:p>
        <w:p w14:paraId="58C17DDC" w14:textId="5E6B7A32" w:rsidR="0032348F" w:rsidRDefault="0032348F" w:rsidP="00E652FB">
          <w:pPr>
            <w:spacing w:line="360" w:lineRule="auto"/>
            <w:ind w:firstLine="0"/>
            <w:rPr>
              <w:rFonts w:ascii="Times New Roman" w:hAnsi="Times New Roman" w:cs="Times New Roman"/>
            </w:rPr>
          </w:pPr>
          <w:r>
            <w:rPr>
              <w:noProof/>
            </w:rPr>
            <w:lastRenderedPageBreak/>
            <w:drawing>
              <wp:inline distT="0" distB="0" distL="0" distR="0" wp14:anchorId="5C3BADF9" wp14:editId="21F8D2A3">
                <wp:extent cx="4603936" cy="1135380"/>
                <wp:effectExtent l="0" t="0" r="6350" b="7620"/>
                <wp:docPr id="255735203" name="図 255735203" descr="グラフィカル ユーザー インターフェイス, テキスト, アプリケーション&#10;&#10;自動的に生成された説明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326554" name="図 1" descr="グラフィカル ユーザー インターフェイス, テキスト, アプリケーション&#10;&#10;自動的に生成された説明"/>
                        <pic:cNvPicPr/>
                      </pic:nvPicPr>
                      <pic:blipFill rotWithShape="1">
                        <a:blip r:embed="rId9"/>
                        <a:srcRect l="18205" t="61251" r="53846" b="26496"/>
                        <a:stretch/>
                      </pic:blipFill>
                      <pic:spPr bwMode="auto">
                        <a:xfrm>
                          <a:off x="0" y="0"/>
                          <a:ext cx="4626035" cy="11408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3C8E6730" w14:textId="3A47670C" w:rsidR="00502084" w:rsidRDefault="00000000" w:rsidP="00E652FB">
          <w:pPr>
            <w:spacing w:line="360" w:lineRule="auto"/>
            <w:ind w:firstLine="0"/>
            <w:rPr>
              <w:rFonts w:ascii="Times New Roman" w:hAnsi="Times New Roman" w:cs="Times New Roman"/>
            </w:rPr>
          </w:pPr>
          <w:hyperlink r:id="rId12" w:history="1">
            <w:r w:rsidR="00502084">
              <w:rPr>
                <w:rStyle w:val="Hyperlink"/>
              </w:rPr>
              <w:t>Prolog Examples (csus.edu)</w:t>
            </w:r>
          </w:hyperlink>
        </w:p>
        <w:p w14:paraId="455F4E75" w14:textId="77777777" w:rsidR="00E652FB" w:rsidRDefault="00E652FB" w:rsidP="00E652FB">
          <w:pPr>
            <w:spacing w:line="360" w:lineRule="auto"/>
            <w:ind w:firstLine="0"/>
            <w:rPr>
              <w:rFonts w:ascii="Times New Roman" w:hAnsi="Times New Roman" w:cs="Times New Roman"/>
            </w:rPr>
          </w:pPr>
        </w:p>
        <w:p w14:paraId="648C573F" w14:textId="2E7F5B05" w:rsidR="00D61983" w:rsidRDefault="00D61983" w:rsidP="00D61983">
          <w:pPr>
            <w:ind w:firstLine="0"/>
            <w:jc w:val="center"/>
            <w:rPr>
              <w:rFonts w:ascii="Times New Roman" w:hAnsi="Times New Roman" w:cs="Times New Roman"/>
              <w:highlight w:val="yellow"/>
            </w:rPr>
          </w:pPr>
          <w:r w:rsidRPr="00D61983">
            <w:rPr>
              <w:rFonts w:ascii="Times New Roman" w:hAnsi="Times New Roman" w:cs="Times New Roman"/>
              <w:highlight w:val="yellow"/>
            </w:rPr>
            <w:t>Why I Pick Up Prolog?</w:t>
          </w:r>
        </w:p>
        <w:p w14:paraId="3075F7B8" w14:textId="71591337" w:rsidR="00E652FB" w:rsidRDefault="00C55D64" w:rsidP="00B329F1">
          <w:pPr>
            <w:spacing w:line="360" w:lineRule="auto"/>
            <w:rPr>
              <w:rFonts w:ascii="Times New Roman" w:hAnsi="Times New Roman" w:cs="Times New Roman"/>
            </w:rPr>
          </w:pPr>
          <w:r w:rsidRPr="00C55D64">
            <w:rPr>
              <w:rFonts w:ascii="Times New Roman" w:hAnsi="Times New Roman" w:cs="Times New Roman"/>
            </w:rPr>
            <w:t>The reason why I chose Prolog is because the name is more attractive than the other two languages.</w:t>
          </w:r>
          <w:r>
            <w:rPr>
              <w:rFonts w:ascii="Times New Roman" w:hAnsi="Times New Roman" w:cs="Times New Roman"/>
            </w:rPr>
            <w:t xml:space="preserve"> </w:t>
          </w:r>
          <w:r w:rsidR="00B329F1" w:rsidRPr="00B329F1">
            <w:rPr>
              <w:rFonts w:ascii="Times New Roman" w:hAnsi="Times New Roman" w:cs="Times New Roman"/>
            </w:rPr>
            <w:t>In addition, I thought it is interesting to implement it in board games such as chess, because it can define logical rules for strategy and find the next best step.</w:t>
          </w:r>
        </w:p>
        <w:p w14:paraId="3DF4355D" w14:textId="645B2F7C" w:rsidR="00B329F1" w:rsidRDefault="00B329F1" w:rsidP="00B329F1">
          <w:pPr>
            <w:ind w:firstLine="0"/>
            <w:jc w:val="center"/>
            <w:rPr>
              <w:rFonts w:ascii="Times New Roman" w:hAnsi="Times New Roman" w:cs="Times New Roman"/>
              <w:highlight w:val="yellow"/>
            </w:rPr>
          </w:pPr>
          <w:r>
            <w:rPr>
              <w:rFonts w:ascii="Times New Roman" w:hAnsi="Times New Roman" w:cs="Times New Roman"/>
              <w:highlight w:val="yellow"/>
            </w:rPr>
            <w:t>My Example Code</w:t>
          </w:r>
        </w:p>
        <w:p w14:paraId="0AFE8C00" w14:textId="37AFE540" w:rsidR="00BB4959" w:rsidRPr="00BB4959" w:rsidRDefault="00BB4959" w:rsidP="00BB4959">
          <w:pPr>
            <w:ind w:firstLine="0"/>
            <w:rPr>
              <w:rFonts w:ascii="Times New Roman" w:hAnsi="Times New Roman" w:cs="Times New Roman"/>
              <w:highlight w:val="green"/>
            </w:rPr>
          </w:pPr>
          <w:r w:rsidRPr="00BB4959">
            <w:rPr>
              <w:rFonts w:ascii="Times New Roman" w:hAnsi="Times New Roman" w:cs="Times New Roman"/>
              <w:highlight w:val="green"/>
            </w:rPr>
            <w:t>Environment</w:t>
          </w:r>
        </w:p>
        <w:p w14:paraId="7A5360A6" w14:textId="23E61A11" w:rsidR="00D23F69" w:rsidRDefault="00D23F69" w:rsidP="00904A29">
          <w:pPr>
            <w:spacing w:line="360" w:lineRule="auto"/>
            <w:ind w:firstLine="0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ab/>
          </w:r>
          <w:r w:rsidRPr="00D23F69">
            <w:rPr>
              <w:rFonts w:ascii="Times New Roman" w:hAnsi="Times New Roman" w:cs="Times New Roman"/>
            </w:rPr>
            <w:t>The environment I developed this time is visual studio code.</w:t>
          </w:r>
          <w:r>
            <w:rPr>
              <w:rFonts w:ascii="Times New Roman" w:hAnsi="Times New Roman" w:cs="Times New Roman"/>
            </w:rPr>
            <w:t xml:space="preserve"> </w:t>
          </w:r>
          <w:r w:rsidRPr="00D23F69">
            <w:rPr>
              <w:rFonts w:ascii="Times New Roman" w:hAnsi="Times New Roman" w:cs="Times New Roman"/>
            </w:rPr>
            <w:t>This time I used tau-prolog to write the prolog code in html.</w:t>
          </w:r>
          <w:r>
            <w:rPr>
              <w:rFonts w:ascii="Times New Roman" w:hAnsi="Times New Roman" w:cs="Times New Roman"/>
            </w:rPr>
            <w:t xml:space="preserve"> </w:t>
          </w:r>
          <w:r w:rsidR="00904A29" w:rsidRPr="00904A29">
            <w:rPr>
              <w:rFonts w:ascii="Times New Roman" w:hAnsi="Times New Roman" w:cs="Times New Roman"/>
            </w:rPr>
            <w:t>Tau-Prolog is a Prolog implementation written in JavaScript and used primarily in a web environment. It supports asynchronous processing and allows interactive programming.</w:t>
          </w:r>
          <w:r w:rsidRPr="00D23F69">
            <w:rPr>
              <w:rFonts w:ascii="Times New Roman" w:hAnsi="Times New Roman" w:cs="Times New Roman"/>
            </w:rPr>
            <w:tab/>
          </w:r>
          <w:r w:rsidR="00904A29" w:rsidRPr="00904A29">
            <w:rPr>
              <w:rFonts w:ascii="Times New Roman" w:hAnsi="Times New Roman" w:cs="Times New Roman"/>
            </w:rPr>
            <w:t>It is open source and can be downloaded here</w:t>
          </w:r>
          <w:r w:rsidR="00904A29">
            <w:rPr>
              <w:rFonts w:ascii="Times New Roman" w:hAnsi="Times New Roman" w:cs="Times New Roman"/>
            </w:rPr>
            <w:t xml:space="preserve">: </w:t>
          </w:r>
          <w:hyperlink r:id="rId13" w:history="1">
            <w:r w:rsidR="00904A29">
              <w:rPr>
                <w:rStyle w:val="Hyperlink"/>
              </w:rPr>
              <w:t>Tau Prolog: Downloads (tau-prolog.org)</w:t>
            </w:r>
          </w:hyperlink>
          <w:r w:rsidR="00904A29">
            <w:rPr>
              <w:rFonts w:ascii="Times New Roman" w:hAnsi="Times New Roman" w:cs="Times New Roman"/>
            </w:rPr>
            <w:t xml:space="preserve"> </w:t>
          </w:r>
          <w:r w:rsidR="00904A29" w:rsidRPr="00904A29">
            <w:rPr>
              <w:rFonts w:ascii="Times New Roman" w:hAnsi="Times New Roman" w:cs="Times New Roman"/>
            </w:rPr>
            <w:t>.</w:t>
          </w:r>
        </w:p>
        <w:p w14:paraId="619917C4" w14:textId="77777777" w:rsidR="00904A29" w:rsidRPr="00D23F69" w:rsidRDefault="00904A29" w:rsidP="00904A29">
          <w:pPr>
            <w:spacing w:line="360" w:lineRule="auto"/>
            <w:ind w:firstLine="0"/>
            <w:rPr>
              <w:rFonts w:ascii="Times New Roman" w:hAnsi="Times New Roman" w:cs="Times New Roman"/>
            </w:rPr>
          </w:pPr>
        </w:p>
        <w:p w14:paraId="1FC3B010" w14:textId="77777777" w:rsidR="006D4C49" w:rsidRDefault="006D4C49" w:rsidP="006F0411">
          <w:pPr>
            <w:ind w:firstLine="0"/>
            <w:rPr>
              <w:rFonts w:ascii="Times New Roman" w:hAnsi="Times New Roman" w:cs="Times New Roman"/>
            </w:rPr>
          </w:pPr>
          <w:r w:rsidRPr="006D4C49">
            <w:rPr>
              <w:rFonts w:ascii="Times New Roman" w:hAnsi="Times New Roman" w:cs="Times New Roman"/>
              <w:highlight w:val="green"/>
            </w:rPr>
            <w:t>Submarine.html</w:t>
          </w:r>
        </w:p>
        <w:p w14:paraId="7DE15FE9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800000"/>
              <w:sz w:val="21"/>
              <w:szCs w:val="21"/>
              <w:lang w:eastAsia="ja-JP"/>
            </w:rPr>
            <w:t>&lt;!DOCTYPE</w:t>
          </w: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 xml:space="preserve"> </w:t>
          </w:r>
          <w:r w:rsidRPr="006D4C49">
            <w:rPr>
              <w:rFonts w:ascii="Consolas" w:eastAsia="Times New Roman" w:hAnsi="Consolas" w:cs="Times New Roman"/>
              <w:color w:val="E50000"/>
              <w:sz w:val="21"/>
              <w:szCs w:val="21"/>
              <w:lang w:eastAsia="ja-JP"/>
            </w:rPr>
            <w:t>html</w:t>
          </w:r>
          <w:r w:rsidRPr="006D4C49">
            <w:rPr>
              <w:rFonts w:ascii="Consolas" w:eastAsia="Times New Roman" w:hAnsi="Consolas" w:cs="Times New Roman"/>
              <w:color w:val="800000"/>
              <w:sz w:val="21"/>
              <w:szCs w:val="21"/>
              <w:lang w:eastAsia="ja-JP"/>
            </w:rPr>
            <w:t>&gt;</w:t>
          </w:r>
        </w:p>
        <w:p w14:paraId="4A295B1D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800000"/>
              <w:sz w:val="21"/>
              <w:szCs w:val="21"/>
              <w:lang w:eastAsia="ja-JP"/>
            </w:rPr>
            <w:t>&lt;html&gt;</w:t>
          </w:r>
        </w:p>
        <w:p w14:paraId="2F994FE9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 xml:space="preserve">    </w:t>
          </w:r>
          <w:r w:rsidRPr="006D4C49">
            <w:rPr>
              <w:rFonts w:ascii="Consolas" w:eastAsia="Times New Roman" w:hAnsi="Consolas" w:cs="Times New Roman"/>
              <w:color w:val="800000"/>
              <w:sz w:val="21"/>
              <w:szCs w:val="21"/>
              <w:lang w:eastAsia="ja-JP"/>
            </w:rPr>
            <w:t>&lt;head&gt;</w:t>
          </w:r>
        </w:p>
        <w:p w14:paraId="279B7876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 xml:space="preserve">        </w:t>
          </w:r>
          <w:r w:rsidRPr="006D4C49">
            <w:rPr>
              <w:rFonts w:ascii="Consolas" w:eastAsia="Times New Roman" w:hAnsi="Consolas" w:cs="Times New Roman"/>
              <w:color w:val="800000"/>
              <w:sz w:val="21"/>
              <w:szCs w:val="21"/>
              <w:lang w:eastAsia="ja-JP"/>
            </w:rPr>
            <w:t>&lt;title&gt;</w:t>
          </w: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>Deep submarine simulation</w:t>
          </w:r>
          <w:r w:rsidRPr="006D4C49">
            <w:rPr>
              <w:rFonts w:ascii="Consolas" w:eastAsia="Times New Roman" w:hAnsi="Consolas" w:cs="Times New Roman"/>
              <w:color w:val="800000"/>
              <w:sz w:val="21"/>
              <w:szCs w:val="21"/>
              <w:lang w:eastAsia="ja-JP"/>
            </w:rPr>
            <w:t>&lt;/title&gt;</w:t>
          </w:r>
        </w:p>
        <w:p w14:paraId="1269000A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 xml:space="preserve">        </w:t>
          </w:r>
          <w:r w:rsidRPr="006D4C49">
            <w:rPr>
              <w:rFonts w:ascii="Consolas" w:eastAsia="Times New Roman" w:hAnsi="Consolas" w:cs="Times New Roman"/>
              <w:color w:val="800000"/>
              <w:sz w:val="21"/>
              <w:szCs w:val="21"/>
              <w:lang w:eastAsia="ja-JP"/>
            </w:rPr>
            <w:t>&lt;meta</w:t>
          </w: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 xml:space="preserve"> </w:t>
          </w:r>
          <w:r w:rsidRPr="006D4C49">
            <w:rPr>
              <w:rFonts w:ascii="Consolas" w:eastAsia="Times New Roman" w:hAnsi="Consolas" w:cs="Times New Roman"/>
              <w:color w:val="E50000"/>
              <w:sz w:val="21"/>
              <w:szCs w:val="21"/>
              <w:lang w:eastAsia="ja-JP"/>
            </w:rPr>
            <w:t>charset</w:t>
          </w: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>=</w:t>
          </w:r>
          <w:r w:rsidRPr="006D4C49">
            <w:rPr>
              <w:rFonts w:ascii="Consolas" w:eastAsia="Times New Roman" w:hAnsi="Consolas" w:cs="Times New Roman"/>
              <w:color w:val="0000FF"/>
              <w:sz w:val="21"/>
              <w:szCs w:val="21"/>
              <w:lang w:eastAsia="ja-JP"/>
            </w:rPr>
            <w:t>"utf-8"</w:t>
          </w:r>
          <w:r w:rsidRPr="006D4C49">
            <w:rPr>
              <w:rFonts w:ascii="Consolas" w:eastAsia="Times New Roman" w:hAnsi="Consolas" w:cs="Times New Roman"/>
              <w:color w:val="800000"/>
              <w:sz w:val="21"/>
              <w:szCs w:val="21"/>
              <w:lang w:eastAsia="ja-JP"/>
            </w:rPr>
            <w:t>&gt;</w:t>
          </w:r>
        </w:p>
        <w:p w14:paraId="613349CF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 xml:space="preserve">        </w:t>
          </w:r>
          <w:r w:rsidRPr="006D4C49">
            <w:rPr>
              <w:rFonts w:ascii="Consolas" w:eastAsia="Times New Roman" w:hAnsi="Consolas" w:cs="Times New Roman"/>
              <w:color w:val="800000"/>
              <w:sz w:val="21"/>
              <w:szCs w:val="21"/>
              <w:lang w:eastAsia="ja-JP"/>
            </w:rPr>
            <w:t>&lt;link</w:t>
          </w: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 xml:space="preserve"> </w:t>
          </w:r>
          <w:proofErr w:type="spellStart"/>
          <w:r w:rsidRPr="006D4C49">
            <w:rPr>
              <w:rFonts w:ascii="Consolas" w:eastAsia="Times New Roman" w:hAnsi="Consolas" w:cs="Times New Roman"/>
              <w:color w:val="E50000"/>
              <w:sz w:val="21"/>
              <w:szCs w:val="21"/>
              <w:lang w:eastAsia="ja-JP"/>
            </w:rPr>
            <w:t>href</w:t>
          </w:r>
          <w:proofErr w:type="spellEnd"/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>=</w:t>
          </w:r>
          <w:r w:rsidRPr="006D4C49">
            <w:rPr>
              <w:rFonts w:ascii="Consolas" w:eastAsia="Times New Roman" w:hAnsi="Consolas" w:cs="Times New Roman"/>
              <w:color w:val="0000FF"/>
              <w:sz w:val="21"/>
              <w:szCs w:val="21"/>
              <w:lang w:eastAsia="ja-JP"/>
            </w:rPr>
            <w:t>"submarine.css"</w:t>
          </w: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 xml:space="preserve"> </w:t>
          </w:r>
          <w:proofErr w:type="spellStart"/>
          <w:r w:rsidRPr="006D4C49">
            <w:rPr>
              <w:rFonts w:ascii="Consolas" w:eastAsia="Times New Roman" w:hAnsi="Consolas" w:cs="Times New Roman"/>
              <w:color w:val="E50000"/>
              <w:sz w:val="21"/>
              <w:szCs w:val="21"/>
              <w:lang w:eastAsia="ja-JP"/>
            </w:rPr>
            <w:t>rel</w:t>
          </w:r>
          <w:proofErr w:type="spellEnd"/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>=</w:t>
          </w:r>
          <w:r w:rsidRPr="006D4C49">
            <w:rPr>
              <w:rFonts w:ascii="Consolas" w:eastAsia="Times New Roman" w:hAnsi="Consolas" w:cs="Times New Roman"/>
              <w:color w:val="0000FF"/>
              <w:sz w:val="21"/>
              <w:szCs w:val="21"/>
              <w:lang w:eastAsia="ja-JP"/>
            </w:rPr>
            <w:t>"stylesheet"</w:t>
          </w:r>
          <w:r w:rsidRPr="006D4C49">
            <w:rPr>
              <w:rFonts w:ascii="Consolas" w:eastAsia="Times New Roman" w:hAnsi="Consolas" w:cs="Times New Roman"/>
              <w:color w:val="800000"/>
              <w:sz w:val="21"/>
              <w:szCs w:val="21"/>
              <w:lang w:eastAsia="ja-JP"/>
            </w:rPr>
            <w:t>&gt;</w:t>
          </w:r>
        </w:p>
        <w:p w14:paraId="07A383A9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 xml:space="preserve">        </w:t>
          </w:r>
          <w:r w:rsidRPr="006D4C49">
            <w:rPr>
              <w:rFonts w:ascii="Consolas" w:eastAsia="Times New Roman" w:hAnsi="Consolas" w:cs="Times New Roman"/>
              <w:color w:val="800000"/>
              <w:sz w:val="21"/>
              <w:szCs w:val="21"/>
              <w:lang w:eastAsia="ja-JP"/>
            </w:rPr>
            <w:t>&lt;script</w:t>
          </w: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 </w:t>
          </w:r>
          <w:r w:rsidRPr="006D4C49">
            <w:rPr>
              <w:rFonts w:ascii="Consolas" w:eastAsia="Times New Roman" w:hAnsi="Consolas" w:cs="Times New Roman"/>
              <w:color w:val="E50000"/>
              <w:sz w:val="21"/>
              <w:szCs w:val="21"/>
              <w:lang w:eastAsia="ja-JP"/>
            </w:rPr>
            <w:t>type</w:t>
          </w: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=</w:t>
          </w:r>
          <w:r w:rsidRPr="006D4C49">
            <w:rPr>
              <w:rFonts w:ascii="Consolas" w:eastAsia="Times New Roman" w:hAnsi="Consolas" w:cs="Times New Roman"/>
              <w:color w:val="0000FF"/>
              <w:sz w:val="21"/>
              <w:szCs w:val="21"/>
              <w:lang w:eastAsia="ja-JP"/>
            </w:rPr>
            <w:t>"text/</w:t>
          </w:r>
          <w:proofErr w:type="spellStart"/>
          <w:r w:rsidRPr="006D4C49">
            <w:rPr>
              <w:rFonts w:ascii="Consolas" w:eastAsia="Times New Roman" w:hAnsi="Consolas" w:cs="Times New Roman"/>
              <w:color w:val="0000FF"/>
              <w:sz w:val="21"/>
              <w:szCs w:val="21"/>
              <w:lang w:eastAsia="ja-JP"/>
            </w:rPr>
            <w:t>javascript</w:t>
          </w:r>
          <w:proofErr w:type="spellEnd"/>
          <w:r w:rsidRPr="006D4C49">
            <w:rPr>
              <w:rFonts w:ascii="Consolas" w:eastAsia="Times New Roman" w:hAnsi="Consolas" w:cs="Times New Roman"/>
              <w:color w:val="0000FF"/>
              <w:sz w:val="21"/>
              <w:szCs w:val="21"/>
              <w:lang w:eastAsia="ja-JP"/>
            </w:rPr>
            <w:t>"</w:t>
          </w: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 </w:t>
          </w:r>
          <w:proofErr w:type="spellStart"/>
          <w:r w:rsidRPr="006D4C49">
            <w:rPr>
              <w:rFonts w:ascii="Consolas" w:eastAsia="Times New Roman" w:hAnsi="Consolas" w:cs="Times New Roman"/>
              <w:color w:val="E50000"/>
              <w:sz w:val="21"/>
              <w:szCs w:val="21"/>
              <w:lang w:eastAsia="ja-JP"/>
            </w:rPr>
            <w:t>src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=</w:t>
          </w:r>
          <w:r w:rsidRPr="006D4C49">
            <w:rPr>
              <w:rFonts w:ascii="Consolas" w:eastAsia="Times New Roman" w:hAnsi="Consolas" w:cs="Times New Roman"/>
              <w:color w:val="0000FF"/>
              <w:sz w:val="21"/>
              <w:szCs w:val="21"/>
              <w:lang w:eastAsia="ja-JP"/>
            </w:rPr>
            <w:t>"modules/tau-prolog.js"</w:t>
          </w:r>
          <w:r w:rsidRPr="006D4C49">
            <w:rPr>
              <w:rFonts w:ascii="Consolas" w:eastAsia="Times New Roman" w:hAnsi="Consolas" w:cs="Times New Roman"/>
              <w:color w:val="800000"/>
              <w:sz w:val="21"/>
              <w:szCs w:val="21"/>
              <w:lang w:eastAsia="ja-JP"/>
            </w:rPr>
            <w:t>&gt;&lt;/script&gt;</w:t>
          </w:r>
        </w:p>
        <w:p w14:paraId="26FEAEBB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 xml:space="preserve">        </w:t>
          </w:r>
          <w:r w:rsidRPr="006D4C49">
            <w:rPr>
              <w:rFonts w:ascii="Consolas" w:eastAsia="Times New Roman" w:hAnsi="Consolas" w:cs="Times New Roman"/>
              <w:color w:val="800000"/>
              <w:sz w:val="21"/>
              <w:szCs w:val="21"/>
              <w:lang w:eastAsia="ja-JP"/>
            </w:rPr>
            <w:t>&lt;script</w:t>
          </w: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 </w:t>
          </w:r>
          <w:r w:rsidRPr="006D4C49">
            <w:rPr>
              <w:rFonts w:ascii="Consolas" w:eastAsia="Times New Roman" w:hAnsi="Consolas" w:cs="Times New Roman"/>
              <w:color w:val="E50000"/>
              <w:sz w:val="21"/>
              <w:szCs w:val="21"/>
              <w:lang w:eastAsia="ja-JP"/>
            </w:rPr>
            <w:t>type</w:t>
          </w: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=</w:t>
          </w:r>
          <w:r w:rsidRPr="006D4C49">
            <w:rPr>
              <w:rFonts w:ascii="Consolas" w:eastAsia="Times New Roman" w:hAnsi="Consolas" w:cs="Times New Roman"/>
              <w:color w:val="0000FF"/>
              <w:sz w:val="21"/>
              <w:szCs w:val="21"/>
              <w:lang w:eastAsia="ja-JP"/>
            </w:rPr>
            <w:t>"text/prolog"</w:t>
          </w: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 </w:t>
          </w:r>
          <w:r w:rsidRPr="006D4C49">
            <w:rPr>
              <w:rFonts w:ascii="Consolas" w:eastAsia="Times New Roman" w:hAnsi="Consolas" w:cs="Times New Roman"/>
              <w:color w:val="E50000"/>
              <w:sz w:val="21"/>
              <w:szCs w:val="21"/>
              <w:lang w:eastAsia="ja-JP"/>
            </w:rPr>
            <w:t>id</w:t>
          </w: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=</w:t>
          </w:r>
          <w:r w:rsidRPr="006D4C49">
            <w:rPr>
              <w:rFonts w:ascii="Consolas" w:eastAsia="Times New Roman" w:hAnsi="Consolas" w:cs="Times New Roman"/>
              <w:color w:val="0000FF"/>
              <w:sz w:val="21"/>
              <w:szCs w:val="21"/>
              <w:lang w:eastAsia="ja-JP"/>
            </w:rPr>
            <w:t>"submarine.pl"</w:t>
          </w:r>
          <w:r w:rsidRPr="006D4C49">
            <w:rPr>
              <w:rFonts w:ascii="Consolas" w:eastAsia="Times New Roman" w:hAnsi="Consolas" w:cs="Times New Roman"/>
              <w:color w:val="800000"/>
              <w:sz w:val="21"/>
              <w:szCs w:val="21"/>
              <w:lang w:eastAsia="ja-JP"/>
            </w:rPr>
            <w:t>&gt;</w:t>
          </w: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           </w:t>
          </w:r>
        </w:p>
        <w:p w14:paraId="13820897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:-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use_module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(library(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dom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)).</w:t>
          </w:r>
        </w:p>
        <w:p w14:paraId="7E90355C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</w:p>
        <w:p w14:paraId="7D5C0693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% move/3</w:t>
          </w:r>
        </w:p>
        <w:p w14:paraId="4E7534DB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% Move the submarine</w:t>
          </w:r>
        </w:p>
        <w:p w14:paraId="01798E5A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move(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Submarine, Axis,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Incr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) :-</w:t>
          </w:r>
        </w:p>
        <w:p w14:paraId="2F56CF8A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lastRenderedPageBreak/>
            <w:t>    get_by_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id(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board, Board),</w:t>
          </w:r>
        </w:p>
        <w:p w14:paraId="3064A77E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style(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Submarine, Axis,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px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(X0)),</w:t>
          </w:r>
        </w:p>
        <w:p w14:paraId="207A6142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    X1 is X0+Incr,</w:t>
          </w:r>
        </w:p>
        <w:p w14:paraId="11F1DFF5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    X1 &gt;= -10,</w:t>
          </w:r>
        </w:p>
        <w:p w14:paraId="072973F7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(Axis = top -&gt; X1 =&lt;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640 ;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 X1 =&lt; 1220),</w:t>
          </w:r>
        </w:p>
        <w:p w14:paraId="5C527E2B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style(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Submarine, Axis,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px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(X1)).</w:t>
          </w:r>
        </w:p>
        <w:p w14:paraId="63BF18FD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</w:p>
        <w:p w14:paraId="352E9081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% mov/3 for lanternfish</w:t>
          </w:r>
        </w:p>
        <w:p w14:paraId="566A8299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proofErr w:type="spellStart"/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moveL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Lanternfish, Axis,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Incr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) :-</w:t>
          </w:r>
        </w:p>
        <w:p w14:paraId="4F210A56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    get_by_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id(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board, Board),</w:t>
          </w:r>
        </w:p>
        <w:p w14:paraId="41966E84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style(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Lanternfish, Axis,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px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(X0)),</w:t>
          </w:r>
        </w:p>
        <w:p w14:paraId="431A9FA9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X1 is X0 +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Incr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,</w:t>
          </w:r>
        </w:p>
        <w:p w14:paraId="6F6BEAD6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    X1 &gt;= -10,</w:t>
          </w:r>
        </w:p>
        <w:p w14:paraId="1A1D08C8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(Axis = top -&gt; X1 =&lt;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640 ;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 X1 =&lt; 1220),</w:t>
          </w:r>
        </w:p>
        <w:p w14:paraId="66E6B001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style(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Lanternfish, Axis,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px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(X1)).</w:t>
          </w:r>
        </w:p>
        <w:p w14:paraId="3AFAFDEA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</w:p>
        <w:p w14:paraId="49EBD4E5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% mov/3 for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macropinna</w:t>
          </w:r>
          <w:proofErr w:type="spellEnd"/>
        </w:p>
        <w:p w14:paraId="77533BB1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proofErr w:type="spellStart"/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moveM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spellStart"/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Macropinna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, Axis,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Incr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) :-</w:t>
          </w:r>
        </w:p>
        <w:p w14:paraId="4F25E1B9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        get_by_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id(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board, Board),</w:t>
          </w:r>
        </w:p>
        <w:p w14:paraId="7B5149C0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style(</w:t>
          </w:r>
          <w:proofErr w:type="spellStart"/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Macropinna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, Axis,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px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(X0)),</w:t>
          </w:r>
        </w:p>
        <w:p w14:paraId="788738E4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    X1 is X0 +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Incr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,</w:t>
          </w:r>
        </w:p>
        <w:p w14:paraId="769E83A0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        X1 &gt;= -10,</w:t>
          </w:r>
        </w:p>
        <w:p w14:paraId="3A2C9A9E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    (Axis = top -&gt; X1 =&lt;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640 ;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 X1 =&lt; 1220),</w:t>
          </w:r>
        </w:p>
        <w:p w14:paraId="5C348539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style(</w:t>
          </w:r>
          <w:proofErr w:type="spellStart"/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Macropinna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, Axis,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px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(X1)).</w:t>
          </w:r>
        </w:p>
        <w:p w14:paraId="65E7D623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</w:p>
        <w:p w14:paraId="0A0EF547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%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moveT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/3 for tuna</w:t>
          </w:r>
        </w:p>
        <w:p w14:paraId="7AE4623B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proofErr w:type="spellStart"/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moveT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Tuna, Axis,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Incr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) :-</w:t>
          </w:r>
        </w:p>
        <w:p w14:paraId="26996F8A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    get_by_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id(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board, Board),</w:t>
          </w:r>
        </w:p>
        <w:p w14:paraId="6758CF95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style(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Tuna, Axis,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px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(X0)),</w:t>
          </w:r>
        </w:p>
        <w:p w14:paraId="552067C9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X1 is X0 +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Incr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,</w:t>
          </w:r>
        </w:p>
        <w:p w14:paraId="573A6FFF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    X1 &gt;= -10,</w:t>
          </w:r>
        </w:p>
        <w:p w14:paraId="77E76BA4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(Axis = top -&gt; X1 =&lt;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640 ;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 X1 =&lt; 1200),</w:t>
          </w:r>
        </w:p>
        <w:p w14:paraId="041962E6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style(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Tuna, Axis,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px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(X1)).</w:t>
          </w:r>
        </w:p>
        <w:p w14:paraId="5CF3CFD2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</w:p>
        <w:p w14:paraId="107882F5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% mov/3 for dolphin</w:t>
          </w:r>
        </w:p>
        <w:p w14:paraId="7A44B868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proofErr w:type="spellStart"/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moveD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Dolphin, Axis,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Incr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) :-</w:t>
          </w:r>
        </w:p>
        <w:p w14:paraId="396371F5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    get_by_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id(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board, Board),</w:t>
          </w:r>
        </w:p>
        <w:p w14:paraId="3717875E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style(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Dolphin, Axis,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px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(X0)),</w:t>
          </w:r>
        </w:p>
        <w:p w14:paraId="1CB0DFF1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X1 is X0 +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Incr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,</w:t>
          </w:r>
        </w:p>
        <w:p w14:paraId="488BDC45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    X1 &gt;= -10,</w:t>
          </w:r>
        </w:p>
        <w:p w14:paraId="388E13FD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(Axis = top -&gt; X1 =&lt;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640 ;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 X1 =&lt; 1140),</w:t>
          </w:r>
        </w:p>
        <w:p w14:paraId="3DA1B158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style(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Dolphin, Axis,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px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(X1)).</w:t>
          </w:r>
        </w:p>
        <w:p w14:paraId="7F1D4E0A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</w:p>
        <w:p w14:paraId="2247C401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lastRenderedPageBreak/>
            <w:t>% mov/3 for octopus</w:t>
          </w:r>
        </w:p>
        <w:p w14:paraId="36372345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proofErr w:type="spellStart"/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moveO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Octopus, Axis,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Incr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) :-</w:t>
          </w:r>
        </w:p>
        <w:p w14:paraId="7C50DDC9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    get_by_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id(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board, Board),</w:t>
          </w:r>
        </w:p>
        <w:p w14:paraId="45597269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style(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Octopus, Axis,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px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(X0)),</w:t>
          </w:r>
        </w:p>
        <w:p w14:paraId="138712DE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X1 is X0 +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Incr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,</w:t>
          </w:r>
        </w:p>
        <w:p w14:paraId="3FEB97A1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    X1 &gt;= -10,</w:t>
          </w:r>
        </w:p>
        <w:p w14:paraId="4C24D22E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(Axis = top -&gt; X1 =&lt;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640 ;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 X1 =&lt; 1220),</w:t>
          </w:r>
        </w:p>
        <w:p w14:paraId="3BA00E9F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style(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Octopus, Axis,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px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(X1)).</w:t>
          </w:r>
        </w:p>
        <w:p w14:paraId="065DB06C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</w:p>
        <w:p w14:paraId="5345DDB9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% mov/3 for snapper</w:t>
          </w:r>
        </w:p>
        <w:p w14:paraId="3A57EEC7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proofErr w:type="spellStart"/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moveS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Snapper, Axis,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Incr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) :-</w:t>
          </w:r>
        </w:p>
        <w:p w14:paraId="5A7029B3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    get_by_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id(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board, Board),</w:t>
          </w:r>
        </w:p>
        <w:p w14:paraId="1BFC96F7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style(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Snapper, Axis,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px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(X0)),</w:t>
          </w:r>
        </w:p>
        <w:p w14:paraId="44383A87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X1 is X0 +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Incr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,</w:t>
          </w:r>
        </w:p>
        <w:p w14:paraId="3C2A1ABF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    X1 &gt;= -10,</w:t>
          </w:r>
        </w:p>
        <w:p w14:paraId="3650D2BA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(Axis = top -&gt; X1 =&lt;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640 ;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 X1 =&lt; 1220),</w:t>
          </w:r>
        </w:p>
        <w:p w14:paraId="55B0EC08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style(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Snapper, Axis,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px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(X1)).</w:t>
          </w:r>
        </w:p>
        <w:p w14:paraId="7F5BCD2A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</w:p>
        <w:p w14:paraId="7FDAB16D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</w:p>
        <w:p w14:paraId="03D59577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% anim/2</w:t>
          </w:r>
        </w:p>
        <w:p w14:paraId="33D3BB3E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% Change animation of the submarine</w:t>
          </w:r>
        </w:p>
        <w:p w14:paraId="5CC2F829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anim(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Submarine, Dir) :-</w:t>
          </w:r>
        </w:p>
        <w:p w14:paraId="3EB73767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atom_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concat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'res/', Dir, Src1),</w:t>
          </w:r>
        </w:p>
        <w:p w14:paraId="15D54396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atom_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concat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Src1, '.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png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',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Src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),</w:t>
          </w:r>
        </w:p>
        <w:p w14:paraId="318E8AD0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style(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Submarine,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backgroundImage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url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Src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)).</w:t>
          </w:r>
        </w:p>
        <w:p w14:paraId="447025AE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</w:p>
        <w:p w14:paraId="1D624F11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% anim/2 for lanternfish</w:t>
          </w:r>
        </w:p>
        <w:p w14:paraId="5F800442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proofErr w:type="spellStart"/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animL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Lanternfish, Dir) :-</w:t>
          </w:r>
        </w:p>
        <w:p w14:paraId="4D3043F3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atom_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concat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'res/', Dir, Src1),</w:t>
          </w:r>
        </w:p>
        <w:p w14:paraId="4FAB914D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atom_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concat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Src1, '.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png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',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Src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),</w:t>
          </w:r>
        </w:p>
        <w:p w14:paraId="03F21084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style(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Lanternfish,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backgroundImage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url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Src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)).</w:t>
          </w:r>
        </w:p>
        <w:p w14:paraId="78704DC0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</w:p>
        <w:p w14:paraId="0763A8A1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%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anim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/2 for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macropinna</w:t>
          </w:r>
          <w:proofErr w:type="spellEnd"/>
        </w:p>
        <w:p w14:paraId="1548CEEE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proofErr w:type="spellStart"/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animM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spellStart"/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Macropinna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, Dir) :-</w:t>
          </w:r>
        </w:p>
        <w:p w14:paraId="25373AE8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atom_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concat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'res/', Dir, Src1),</w:t>
          </w:r>
        </w:p>
        <w:p w14:paraId="52DBA3D5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atom_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concat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Src1, '.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png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',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Src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),</w:t>
          </w:r>
        </w:p>
        <w:p w14:paraId="4F28FC24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style(</w:t>
          </w:r>
          <w:proofErr w:type="spellStart"/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Macropinna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backgroundImage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url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Src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)).</w:t>
          </w:r>
        </w:p>
        <w:p w14:paraId="725DE224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</w:p>
        <w:p w14:paraId="16B982F4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% anim/2 for tuna</w:t>
          </w:r>
        </w:p>
        <w:p w14:paraId="65E1987D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proofErr w:type="spellStart"/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animT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Tuna, Dir) :-</w:t>
          </w:r>
        </w:p>
        <w:p w14:paraId="1AA3E90D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atom_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concat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'res/', Dir, Src1),</w:t>
          </w:r>
        </w:p>
        <w:p w14:paraId="1D3051F2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atom_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concat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Src1, '.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png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',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Src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),</w:t>
          </w:r>
        </w:p>
        <w:p w14:paraId="61C4698F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style(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Tuna,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backgroundImage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url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Src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)).</w:t>
          </w:r>
        </w:p>
        <w:p w14:paraId="47127914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lastRenderedPageBreak/>
            <w:t xml:space="preserve">        </w:t>
          </w:r>
        </w:p>
        <w:p w14:paraId="2ABBBDD9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% anim/2 for dolphin</w:t>
          </w:r>
        </w:p>
        <w:p w14:paraId="7F6EEF8A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proofErr w:type="spellStart"/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animD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Dolphin, Dir) :-</w:t>
          </w:r>
        </w:p>
        <w:p w14:paraId="5DE88CCC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atom_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concat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'res/', Dir, Src1),</w:t>
          </w:r>
        </w:p>
        <w:p w14:paraId="3D6E5E21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atom_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concat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Src1, '.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png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',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Src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),</w:t>
          </w:r>
        </w:p>
        <w:p w14:paraId="4E1DE0AB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style(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Dolphin,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backgroundImage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url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Src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)).</w:t>
          </w:r>
        </w:p>
        <w:p w14:paraId="6B40E14D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    </w:t>
          </w:r>
        </w:p>
        <w:p w14:paraId="3310375E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% anim/2 for octopus</w:t>
          </w:r>
        </w:p>
        <w:p w14:paraId="1028D64F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proofErr w:type="spellStart"/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animO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Octopus, Dir) :-</w:t>
          </w:r>
        </w:p>
        <w:p w14:paraId="09B26148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atom_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concat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'res/', Dir, Src1),</w:t>
          </w:r>
        </w:p>
        <w:p w14:paraId="1B4AACB3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atom_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concat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Src1, '.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png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',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Src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),</w:t>
          </w:r>
        </w:p>
        <w:p w14:paraId="1AD00295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style(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Octopus,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backgroundImage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url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Src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)).</w:t>
          </w:r>
        </w:p>
        <w:p w14:paraId="38FFC068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    </w:t>
          </w:r>
        </w:p>
        <w:p w14:paraId="46852B0D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% anim/2 for snapper</w:t>
          </w:r>
        </w:p>
        <w:p w14:paraId="7DD16052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proofErr w:type="spellStart"/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animS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Snapper, Dir) :-</w:t>
          </w:r>
        </w:p>
        <w:p w14:paraId="64691862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atom_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concat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'res/', Dir, Src1),</w:t>
          </w:r>
        </w:p>
        <w:p w14:paraId="2ED94557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atom_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concat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Src1, '.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png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',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Src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),</w:t>
          </w:r>
        </w:p>
        <w:p w14:paraId="6045D6FF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style(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Snapper,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backgroundImage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url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Src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)).      </w:t>
          </w:r>
        </w:p>
        <w:p w14:paraId="7255DDE9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    </w:t>
          </w:r>
        </w:p>
        <w:p w14:paraId="632F1559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</w:p>
        <w:p w14:paraId="2052F224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%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remark_control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/1</w:t>
          </w:r>
        </w:p>
        <w:p w14:paraId="29201DC1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% Remark the pressed control</w:t>
          </w:r>
        </w:p>
        <w:p w14:paraId="50224450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remark_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control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Key) :-</w:t>
          </w:r>
        </w:p>
        <w:p w14:paraId="4DA38AAD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clear_controls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,</w:t>
          </w:r>
        </w:p>
        <w:p w14:paraId="160BF1FB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atom_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concat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'control-', Key, Id),</w:t>
          </w:r>
        </w:p>
        <w:p w14:paraId="634EE992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    get_by_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id(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Id, Control),</w:t>
          </w:r>
        </w:p>
        <w:p w14:paraId="65637980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add_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class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Control, focus).</w:t>
          </w:r>
        </w:p>
        <w:p w14:paraId="3439202F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</w:p>
        <w:p w14:paraId="0E946825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%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clear_control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/0</w:t>
          </w:r>
        </w:p>
        <w:p w14:paraId="6E6C0857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% Remove the focus class of any control</w:t>
          </w:r>
        </w:p>
        <w:p w14:paraId="4188D496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clear_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controls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 :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-</w:t>
          </w:r>
        </w:p>
        <w:p w14:paraId="39505662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spellStart"/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findall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X, (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get_by_class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(control, X),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remove_class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(X,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focus))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, _).</w:t>
          </w:r>
        </w:p>
        <w:p w14:paraId="5A0EC9E9" w14:textId="77777777" w:rsidR="006D4C49" w:rsidRPr="006D4C49" w:rsidRDefault="006D4C49" w:rsidP="006D4C49">
          <w:pPr>
            <w:shd w:val="clear" w:color="auto" w:fill="FFFFFF"/>
            <w:spacing w:after="240"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</w:p>
        <w:p w14:paraId="0464E775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% action/2</w:t>
          </w:r>
        </w:p>
        <w:p w14:paraId="2E1037FD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% up</w:t>
          </w:r>
        </w:p>
        <w:p w14:paraId="3F40BF80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action(</w:t>
          </w:r>
          <w:proofErr w:type="spellStart"/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Submarine,Lanternfish,Macropinna,Tuna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Dolphin,Octopus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, Snapper, w) :-</w:t>
          </w:r>
        </w:p>
        <w:p w14:paraId="31FF5C21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anim(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Submarine, up),</w:t>
          </w:r>
        </w:p>
        <w:p w14:paraId="2C7E3488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spellStart"/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anim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Lanternfish,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lanternfish_right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),</w:t>
          </w:r>
        </w:p>
        <w:p w14:paraId="00B21762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spellStart"/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anim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spellStart"/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Macropinna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macropinna_left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),</w:t>
          </w:r>
        </w:p>
        <w:p w14:paraId="4B37B323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spellStart"/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anim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spellStart"/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Octopus,octopus_right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),</w:t>
          </w:r>
        </w:p>
        <w:p w14:paraId="32E029D2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spellStart"/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anim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Snapper,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snapper_left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),</w:t>
          </w:r>
        </w:p>
        <w:p w14:paraId="5CB13601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spellStart"/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anim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Tuna,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tuna_left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),</w:t>
          </w:r>
        </w:p>
        <w:p w14:paraId="1571A09A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spellStart"/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anim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Dolphin,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dolphin_left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),</w:t>
          </w:r>
        </w:p>
        <w:p w14:paraId="432AFE6D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lastRenderedPageBreak/>
            <w:t xml:space="preserve">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move(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Submarine, top, -5),</w:t>
          </w:r>
        </w:p>
        <w:p w14:paraId="636F6434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move(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Lanternfish, left, 1),</w:t>
          </w:r>
        </w:p>
        <w:p w14:paraId="4363F91B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move(</w:t>
          </w:r>
          <w:proofErr w:type="spellStart"/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Macropinna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, left, -1),</w:t>
          </w:r>
        </w:p>
        <w:p w14:paraId="6D584EF5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move(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Octopus, left, 1),</w:t>
          </w:r>
        </w:p>
        <w:p w14:paraId="6FD9F826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move(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Snapper, left, -3),</w:t>
          </w:r>
        </w:p>
        <w:p w14:paraId="1811C06B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move(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Tuna, left, -4),</w:t>
          </w:r>
        </w:p>
        <w:p w14:paraId="7C0F9106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move(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Dolphin, left, -5).</w:t>
          </w:r>
        </w:p>
        <w:p w14:paraId="7C3B904E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% down</w:t>
          </w:r>
        </w:p>
        <w:p w14:paraId="141C0DBB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action(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Submarine, Lanternfish,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Macropinna,Tuna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, Dolphin,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Octopus,Snapper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, s) :-</w:t>
          </w:r>
        </w:p>
        <w:p w14:paraId="1347691F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anim(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Submarine, down),</w:t>
          </w:r>
        </w:p>
        <w:p w14:paraId="359887DB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spellStart"/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anim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Lanternfish,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lanternfish_left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),</w:t>
          </w:r>
        </w:p>
        <w:p w14:paraId="37A09BE0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spellStart"/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anim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spellStart"/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Macropinna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macropinna_right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),</w:t>
          </w:r>
        </w:p>
        <w:p w14:paraId="2788A682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spellStart"/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anim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spellStart"/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Octopus,octopus_left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),</w:t>
          </w:r>
        </w:p>
        <w:p w14:paraId="4068A3AA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spellStart"/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anim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Snapper,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snapper_left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),</w:t>
          </w:r>
        </w:p>
        <w:p w14:paraId="095B93D1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spellStart"/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anim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Tuna,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tuna_left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),</w:t>
          </w:r>
        </w:p>
        <w:p w14:paraId="19427159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spellStart"/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anim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Dolphin,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dolphin_right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),</w:t>
          </w:r>
        </w:p>
        <w:p w14:paraId="2503348E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move(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Submarine, top,  5),</w:t>
          </w:r>
        </w:p>
        <w:p w14:paraId="07040188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move(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Lanternfish, left, -1),</w:t>
          </w:r>
        </w:p>
        <w:p w14:paraId="3FBB7EFF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move(</w:t>
          </w:r>
          <w:proofErr w:type="spellStart"/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Macropinna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, left, 1),</w:t>
          </w:r>
        </w:p>
        <w:p w14:paraId="1703C625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move(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Octopus, left, -1),</w:t>
          </w:r>
        </w:p>
        <w:p w14:paraId="06D53430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move(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Snapper, left, -3),</w:t>
          </w:r>
        </w:p>
        <w:p w14:paraId="3C3FD880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move(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Tuna, left, -4),</w:t>
          </w:r>
        </w:p>
        <w:p w14:paraId="78616FC7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move(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Dolphin, left, 5).</w:t>
          </w:r>
        </w:p>
        <w:p w14:paraId="4D0A17DC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% left</w:t>
          </w:r>
        </w:p>
        <w:p w14:paraId="1742226C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action(</w:t>
          </w:r>
          <w:proofErr w:type="spellStart"/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Submarine,Lanternfish,Macropinna,Tuna,Dolphin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Octopus,Snapper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, a) :-</w:t>
          </w:r>
        </w:p>
        <w:p w14:paraId="5F2F585B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anim(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Submarine, left),</w:t>
          </w:r>
        </w:p>
        <w:p w14:paraId="365D9412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spellStart"/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anim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Lanternfish,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lanternfish_right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),</w:t>
          </w:r>
        </w:p>
        <w:p w14:paraId="3F06376D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spellStart"/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anim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spellStart"/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Macropinna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macropinna_left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),</w:t>
          </w:r>
        </w:p>
        <w:p w14:paraId="6C8935F9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spellStart"/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anim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spellStart"/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Octopus,octopus_top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),</w:t>
          </w:r>
        </w:p>
        <w:p w14:paraId="66E88871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spellStart"/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anim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spellStart"/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Snapper,snapper_right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),</w:t>
          </w:r>
        </w:p>
        <w:p w14:paraId="01C741FA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spellStart"/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anim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Tuna,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tuna_right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),</w:t>
          </w:r>
        </w:p>
        <w:p w14:paraId="543ACF03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spellStart"/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anim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Dolphin,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dolphin_left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),</w:t>
          </w:r>
        </w:p>
        <w:p w14:paraId="6F2492F6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move(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Submarine, left, -5),</w:t>
          </w:r>
        </w:p>
        <w:p w14:paraId="6926D549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move(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Lanternfish, left, 1),</w:t>
          </w:r>
        </w:p>
        <w:p w14:paraId="11D13D58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move(</w:t>
          </w:r>
          <w:proofErr w:type="spellStart"/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Macropinna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, left, -1),</w:t>
          </w:r>
        </w:p>
        <w:p w14:paraId="232B1B0F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move(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Octopus, left, 1),</w:t>
          </w:r>
        </w:p>
        <w:p w14:paraId="47B9C9DE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move(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Snapper, left, 3),</w:t>
          </w:r>
        </w:p>
        <w:p w14:paraId="3D822510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move(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Tuna, left, 4),</w:t>
          </w:r>
        </w:p>
        <w:p w14:paraId="44D4A15E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move(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Dolphin, left, -5).</w:t>
          </w:r>
        </w:p>
        <w:p w14:paraId="2C3F62B9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% right</w:t>
          </w:r>
        </w:p>
        <w:p w14:paraId="16BB294D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action(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Submarine,Lanternfish,Macropinna,Tuna,Dolphin,Octopus,Snapper, d) :-</w:t>
          </w:r>
        </w:p>
        <w:p w14:paraId="252C3D80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anim(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Submarine, right),</w:t>
          </w:r>
        </w:p>
        <w:p w14:paraId="2D4018C4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spellStart"/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anim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Lanternfish,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lanternfish_left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),</w:t>
          </w:r>
        </w:p>
        <w:p w14:paraId="0F02D2B3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lastRenderedPageBreak/>
            <w:t xml:space="preserve">    </w:t>
          </w:r>
          <w:proofErr w:type="spellStart"/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anim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spellStart"/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Macropinna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macropinna_right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),</w:t>
          </w:r>
        </w:p>
        <w:p w14:paraId="7A59D90B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spellStart"/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anim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spellStart"/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Octopus,octopus_down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),</w:t>
          </w:r>
        </w:p>
        <w:p w14:paraId="63E867CA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spellStart"/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anim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Snapper,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snapper_right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),</w:t>
          </w:r>
        </w:p>
        <w:p w14:paraId="65E2A6B1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spellStart"/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anim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Tuna,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tuna_right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),</w:t>
          </w:r>
        </w:p>
        <w:p w14:paraId="4321CD3C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spellStart"/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anim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Dolphin,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dolphin_right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),</w:t>
          </w:r>
        </w:p>
        <w:p w14:paraId="02CB5715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move(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Submarine, left, 5),</w:t>
          </w:r>
        </w:p>
        <w:p w14:paraId="4DD883C4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move(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Lanternfish, left, -1),</w:t>
          </w:r>
        </w:p>
        <w:p w14:paraId="0643C675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move(</w:t>
          </w:r>
          <w:proofErr w:type="spellStart"/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Macropinna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, left, 1),</w:t>
          </w:r>
        </w:p>
        <w:p w14:paraId="71212F39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move(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Octopus, left, -1),</w:t>
          </w:r>
        </w:p>
        <w:p w14:paraId="211D8ACE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move(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Snapper, left, 3),</w:t>
          </w:r>
        </w:p>
        <w:p w14:paraId="0562C64C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move(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Tuna, left, 4),</w:t>
          </w:r>
        </w:p>
        <w:p w14:paraId="395E13B2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move(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Dolphin, left, 5).</w:t>
          </w:r>
        </w:p>
        <w:p w14:paraId="69267571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</w:p>
        <w:p w14:paraId="037471D5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% bubble</w:t>
          </w:r>
        </w:p>
        <w:p w14:paraId="253F9C92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action(</w:t>
          </w:r>
          <w:proofErr w:type="spellStart"/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Submarine,Lanternfish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Macropinna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, Tuna, Dolphin,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Octopus,Snapper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, p) :-</w:t>
          </w:r>
        </w:p>
        <w:p w14:paraId="14665C9E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style(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Submarine, top,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px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(Y0)), style(Submarine, left,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px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(X0)),</w:t>
          </w:r>
        </w:p>
        <w:p w14:paraId="35FBC921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    Y1 is Y0+50, X1 is X0+37,</w:t>
          </w:r>
        </w:p>
        <w:p w14:paraId="175FC584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create(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div, Bubble),</w:t>
          </w:r>
        </w:p>
        <w:p w14:paraId="50291A37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style(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Bubble, top,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px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(Y1)), style(Bubble, left,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px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(X1)),</w:t>
          </w:r>
        </w:p>
        <w:p w14:paraId="53DF91D6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add_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class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Bubble, bubble),</w:t>
          </w:r>
        </w:p>
        <w:p w14:paraId="42EAA120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insert_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before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Bubble, Submarine).</w:t>
          </w:r>
        </w:p>
        <w:p w14:paraId="3E340F0F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</w:p>
        <w:p w14:paraId="6E328265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%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init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/0</w:t>
          </w:r>
        </w:p>
        <w:p w14:paraId="22C155A1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%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Initilize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 the game</w:t>
          </w:r>
        </w:p>
        <w:p w14:paraId="6DFEBB8E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proofErr w:type="spellStart"/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init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 :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-</w:t>
          </w:r>
        </w:p>
        <w:p w14:paraId="606E2E05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    get_by_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id(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submarine, Submarine),</w:t>
          </w:r>
        </w:p>
        <w:p w14:paraId="7DE86455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    get_by_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tag(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body, Body),</w:t>
          </w:r>
        </w:p>
        <w:p w14:paraId="575E0E02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    get_by_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id(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lanternfish, Lanternfish),</w:t>
          </w:r>
        </w:p>
        <w:p w14:paraId="4E4C49C1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get_by_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id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spellStart"/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macropinna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Macropinna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),</w:t>
          </w:r>
        </w:p>
        <w:p w14:paraId="5FB64196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    get_by_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id(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tuna, Tuna),</w:t>
          </w:r>
        </w:p>
        <w:p w14:paraId="6DFEF47A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    get_by_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id(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dolphin, Dolphin),</w:t>
          </w:r>
        </w:p>
        <w:p w14:paraId="68F5D61E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    get_by_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id(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octopus, Octopus),</w:t>
          </w:r>
        </w:p>
        <w:p w14:paraId="3A242905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    get_by_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id(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snapper, Snapper),</w:t>
          </w:r>
        </w:p>
        <w:p w14:paraId="184682C7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bind(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Body,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keyup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, _,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clear_controls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),</w:t>
          </w:r>
        </w:p>
        <w:p w14:paraId="6413DD97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bind(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Body, keydown, Event, (</w:t>
          </w:r>
        </w:p>
        <w:p w14:paraId="6928C6C4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   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event_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property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Event, key, Key),</w:t>
          </w:r>
        </w:p>
        <w:p w14:paraId="5C5E3008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   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remark_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control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Key),</w:t>
          </w:r>
        </w:p>
        <w:p w14:paraId="24659327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    </w:t>
          </w:r>
          <w:proofErr w:type="gram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action(</w:t>
          </w:r>
          <w:proofErr w:type="spellStart"/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Submarine,Lanternfish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Macropinna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, Tuna, Dolphin, </w:t>
          </w:r>
          <w:proofErr w:type="spellStart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Octopus,Snapper</w:t>
          </w:r>
          <w:proofErr w:type="spell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, Key)</w:t>
          </w:r>
        </w:p>
        <w:p w14:paraId="67CAF663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    )).</w:t>
          </w:r>
        </w:p>
        <w:p w14:paraId="705B2F25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    </w:t>
          </w:r>
          <w:r w:rsidRPr="006D4C49">
            <w:rPr>
              <w:rFonts w:ascii="Consolas" w:eastAsia="Times New Roman" w:hAnsi="Consolas" w:cs="Times New Roman"/>
              <w:color w:val="800000"/>
              <w:sz w:val="21"/>
              <w:szCs w:val="21"/>
              <w:lang w:eastAsia="ja-JP"/>
            </w:rPr>
            <w:t>&lt;/script&gt;</w:t>
          </w:r>
        </w:p>
        <w:p w14:paraId="752C8FF4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 xml:space="preserve">    </w:t>
          </w:r>
          <w:r w:rsidRPr="006D4C49">
            <w:rPr>
              <w:rFonts w:ascii="Consolas" w:eastAsia="Times New Roman" w:hAnsi="Consolas" w:cs="Times New Roman"/>
              <w:color w:val="800000"/>
              <w:sz w:val="21"/>
              <w:szCs w:val="21"/>
              <w:lang w:eastAsia="ja-JP"/>
            </w:rPr>
            <w:t>&lt;/head&gt;</w:t>
          </w:r>
        </w:p>
        <w:p w14:paraId="499B8B09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 xml:space="preserve">    </w:t>
          </w:r>
          <w:r w:rsidRPr="006D4C49">
            <w:rPr>
              <w:rFonts w:ascii="Consolas" w:eastAsia="Times New Roman" w:hAnsi="Consolas" w:cs="Times New Roman"/>
              <w:color w:val="800000"/>
              <w:sz w:val="21"/>
              <w:szCs w:val="21"/>
              <w:lang w:eastAsia="ja-JP"/>
            </w:rPr>
            <w:t>&lt;body&gt;</w:t>
          </w:r>
        </w:p>
        <w:p w14:paraId="6F31BACC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lastRenderedPageBreak/>
            <w:t xml:space="preserve">        </w:t>
          </w:r>
          <w:proofErr w:type="gramStart"/>
          <w:r w:rsidRPr="006D4C49">
            <w:rPr>
              <w:rFonts w:ascii="Consolas" w:eastAsia="Times New Roman" w:hAnsi="Consolas" w:cs="Times New Roman"/>
              <w:color w:val="008000"/>
              <w:sz w:val="21"/>
              <w:szCs w:val="21"/>
              <w:lang w:eastAsia="ja-JP"/>
            </w:rPr>
            <w:t>&lt;!--</w:t>
          </w:r>
          <w:proofErr w:type="gramEnd"/>
          <w:r w:rsidRPr="006D4C49">
            <w:rPr>
              <w:rFonts w:ascii="Consolas" w:eastAsia="Times New Roman" w:hAnsi="Consolas" w:cs="Times New Roman"/>
              <w:color w:val="008000"/>
              <w:sz w:val="21"/>
              <w:szCs w:val="21"/>
              <w:lang w:eastAsia="ja-JP"/>
            </w:rPr>
            <w:t xml:space="preserve"> Game board container --&gt;</w:t>
          </w:r>
        </w:p>
        <w:p w14:paraId="61D81ED7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 xml:space="preserve">        </w:t>
          </w:r>
          <w:r w:rsidRPr="006D4C49">
            <w:rPr>
              <w:rFonts w:ascii="Consolas" w:eastAsia="Times New Roman" w:hAnsi="Consolas" w:cs="Times New Roman"/>
              <w:color w:val="800000"/>
              <w:sz w:val="21"/>
              <w:szCs w:val="21"/>
              <w:lang w:eastAsia="ja-JP"/>
            </w:rPr>
            <w:t>&lt;div</w:t>
          </w: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 xml:space="preserve"> </w:t>
          </w:r>
          <w:r w:rsidRPr="006D4C49">
            <w:rPr>
              <w:rFonts w:ascii="Consolas" w:eastAsia="Times New Roman" w:hAnsi="Consolas" w:cs="Times New Roman"/>
              <w:color w:val="E50000"/>
              <w:sz w:val="21"/>
              <w:szCs w:val="21"/>
              <w:lang w:eastAsia="ja-JP"/>
            </w:rPr>
            <w:t>id</w:t>
          </w: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>=</w:t>
          </w:r>
          <w:r w:rsidRPr="006D4C49">
            <w:rPr>
              <w:rFonts w:ascii="Consolas" w:eastAsia="Times New Roman" w:hAnsi="Consolas" w:cs="Times New Roman"/>
              <w:color w:val="0000FF"/>
              <w:sz w:val="21"/>
              <w:szCs w:val="21"/>
              <w:lang w:eastAsia="ja-JP"/>
            </w:rPr>
            <w:t>"board"</w:t>
          </w:r>
          <w:r w:rsidRPr="006D4C49">
            <w:rPr>
              <w:rFonts w:ascii="Consolas" w:eastAsia="Times New Roman" w:hAnsi="Consolas" w:cs="Times New Roman"/>
              <w:color w:val="800000"/>
              <w:sz w:val="21"/>
              <w:szCs w:val="21"/>
              <w:lang w:eastAsia="ja-JP"/>
            </w:rPr>
            <w:t>&gt;</w:t>
          </w:r>
        </w:p>
        <w:p w14:paraId="3B240C53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</w:p>
        <w:p w14:paraId="70F9AD68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 xml:space="preserve">            </w:t>
          </w:r>
          <w:r w:rsidRPr="006D4C49">
            <w:rPr>
              <w:rFonts w:ascii="Consolas" w:eastAsia="Times New Roman" w:hAnsi="Consolas" w:cs="Times New Roman"/>
              <w:color w:val="800000"/>
              <w:sz w:val="21"/>
              <w:szCs w:val="21"/>
              <w:lang w:eastAsia="ja-JP"/>
            </w:rPr>
            <w:t>&lt;div</w:t>
          </w: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 xml:space="preserve"> </w:t>
          </w:r>
          <w:r w:rsidRPr="006D4C49">
            <w:rPr>
              <w:rFonts w:ascii="Consolas" w:eastAsia="Times New Roman" w:hAnsi="Consolas" w:cs="Times New Roman"/>
              <w:color w:val="E50000"/>
              <w:sz w:val="21"/>
              <w:szCs w:val="21"/>
              <w:lang w:eastAsia="ja-JP"/>
            </w:rPr>
            <w:t>id</w:t>
          </w: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>=</w:t>
          </w:r>
          <w:r w:rsidRPr="006D4C49">
            <w:rPr>
              <w:rFonts w:ascii="Consolas" w:eastAsia="Times New Roman" w:hAnsi="Consolas" w:cs="Times New Roman"/>
              <w:color w:val="0000FF"/>
              <w:sz w:val="21"/>
              <w:szCs w:val="21"/>
              <w:lang w:eastAsia="ja-JP"/>
            </w:rPr>
            <w:t>"lanternfish"</w:t>
          </w:r>
          <w:r w:rsidRPr="006D4C49">
            <w:rPr>
              <w:rFonts w:ascii="Consolas" w:eastAsia="Times New Roman" w:hAnsi="Consolas" w:cs="Times New Roman"/>
              <w:color w:val="800000"/>
              <w:sz w:val="21"/>
              <w:szCs w:val="21"/>
              <w:lang w:eastAsia="ja-JP"/>
            </w:rPr>
            <w:t>&gt;&lt;/div&gt;</w:t>
          </w:r>
        </w:p>
        <w:p w14:paraId="357E6625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 xml:space="preserve">            </w:t>
          </w:r>
          <w:r w:rsidRPr="006D4C49">
            <w:rPr>
              <w:rFonts w:ascii="Consolas" w:eastAsia="Times New Roman" w:hAnsi="Consolas" w:cs="Times New Roman"/>
              <w:color w:val="800000"/>
              <w:sz w:val="21"/>
              <w:szCs w:val="21"/>
              <w:lang w:eastAsia="ja-JP"/>
            </w:rPr>
            <w:t>&lt;div</w:t>
          </w: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 xml:space="preserve"> </w:t>
          </w:r>
          <w:r w:rsidRPr="006D4C49">
            <w:rPr>
              <w:rFonts w:ascii="Consolas" w:eastAsia="Times New Roman" w:hAnsi="Consolas" w:cs="Times New Roman"/>
              <w:color w:val="E50000"/>
              <w:sz w:val="21"/>
              <w:szCs w:val="21"/>
              <w:lang w:eastAsia="ja-JP"/>
            </w:rPr>
            <w:t>id</w:t>
          </w: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>=</w:t>
          </w:r>
          <w:r w:rsidRPr="006D4C49">
            <w:rPr>
              <w:rFonts w:ascii="Consolas" w:eastAsia="Times New Roman" w:hAnsi="Consolas" w:cs="Times New Roman"/>
              <w:color w:val="0000FF"/>
              <w:sz w:val="21"/>
              <w:szCs w:val="21"/>
              <w:lang w:eastAsia="ja-JP"/>
            </w:rPr>
            <w:t>"</w:t>
          </w:r>
          <w:proofErr w:type="spellStart"/>
          <w:r w:rsidRPr="006D4C49">
            <w:rPr>
              <w:rFonts w:ascii="Consolas" w:eastAsia="Times New Roman" w:hAnsi="Consolas" w:cs="Times New Roman"/>
              <w:color w:val="0000FF"/>
              <w:sz w:val="21"/>
              <w:szCs w:val="21"/>
              <w:lang w:eastAsia="ja-JP"/>
            </w:rPr>
            <w:t>macropinna</w:t>
          </w:r>
          <w:proofErr w:type="spellEnd"/>
          <w:r w:rsidRPr="006D4C49">
            <w:rPr>
              <w:rFonts w:ascii="Consolas" w:eastAsia="Times New Roman" w:hAnsi="Consolas" w:cs="Times New Roman"/>
              <w:color w:val="0000FF"/>
              <w:sz w:val="21"/>
              <w:szCs w:val="21"/>
              <w:lang w:eastAsia="ja-JP"/>
            </w:rPr>
            <w:t>"</w:t>
          </w:r>
          <w:r w:rsidRPr="006D4C49">
            <w:rPr>
              <w:rFonts w:ascii="Consolas" w:eastAsia="Times New Roman" w:hAnsi="Consolas" w:cs="Times New Roman"/>
              <w:color w:val="800000"/>
              <w:sz w:val="21"/>
              <w:szCs w:val="21"/>
              <w:lang w:eastAsia="ja-JP"/>
            </w:rPr>
            <w:t>&gt;&lt;/div&gt;</w:t>
          </w:r>
        </w:p>
        <w:p w14:paraId="4D215A8E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 xml:space="preserve">            </w:t>
          </w:r>
          <w:r w:rsidRPr="006D4C49">
            <w:rPr>
              <w:rFonts w:ascii="Consolas" w:eastAsia="Times New Roman" w:hAnsi="Consolas" w:cs="Times New Roman"/>
              <w:color w:val="800000"/>
              <w:sz w:val="21"/>
              <w:szCs w:val="21"/>
              <w:lang w:eastAsia="ja-JP"/>
            </w:rPr>
            <w:t>&lt;div</w:t>
          </w: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 xml:space="preserve"> </w:t>
          </w:r>
          <w:r w:rsidRPr="006D4C49">
            <w:rPr>
              <w:rFonts w:ascii="Consolas" w:eastAsia="Times New Roman" w:hAnsi="Consolas" w:cs="Times New Roman"/>
              <w:color w:val="E50000"/>
              <w:sz w:val="21"/>
              <w:szCs w:val="21"/>
              <w:lang w:eastAsia="ja-JP"/>
            </w:rPr>
            <w:t>id</w:t>
          </w: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>=</w:t>
          </w:r>
          <w:r w:rsidRPr="006D4C49">
            <w:rPr>
              <w:rFonts w:ascii="Consolas" w:eastAsia="Times New Roman" w:hAnsi="Consolas" w:cs="Times New Roman"/>
              <w:color w:val="0000FF"/>
              <w:sz w:val="21"/>
              <w:szCs w:val="21"/>
              <w:lang w:eastAsia="ja-JP"/>
            </w:rPr>
            <w:t>"tuna"</w:t>
          </w:r>
          <w:r w:rsidRPr="006D4C49">
            <w:rPr>
              <w:rFonts w:ascii="Consolas" w:eastAsia="Times New Roman" w:hAnsi="Consolas" w:cs="Times New Roman"/>
              <w:color w:val="800000"/>
              <w:sz w:val="21"/>
              <w:szCs w:val="21"/>
              <w:lang w:eastAsia="ja-JP"/>
            </w:rPr>
            <w:t>&gt;&lt;/div&gt;</w:t>
          </w:r>
        </w:p>
        <w:p w14:paraId="139BCD82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 xml:space="preserve">            </w:t>
          </w:r>
          <w:r w:rsidRPr="006D4C49">
            <w:rPr>
              <w:rFonts w:ascii="Consolas" w:eastAsia="Times New Roman" w:hAnsi="Consolas" w:cs="Times New Roman"/>
              <w:color w:val="800000"/>
              <w:sz w:val="21"/>
              <w:szCs w:val="21"/>
              <w:lang w:eastAsia="ja-JP"/>
            </w:rPr>
            <w:t>&lt;div</w:t>
          </w: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 xml:space="preserve"> </w:t>
          </w:r>
          <w:r w:rsidRPr="006D4C49">
            <w:rPr>
              <w:rFonts w:ascii="Consolas" w:eastAsia="Times New Roman" w:hAnsi="Consolas" w:cs="Times New Roman"/>
              <w:color w:val="E50000"/>
              <w:sz w:val="21"/>
              <w:szCs w:val="21"/>
              <w:lang w:eastAsia="ja-JP"/>
            </w:rPr>
            <w:t>id</w:t>
          </w: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>=</w:t>
          </w:r>
          <w:r w:rsidRPr="006D4C49">
            <w:rPr>
              <w:rFonts w:ascii="Consolas" w:eastAsia="Times New Roman" w:hAnsi="Consolas" w:cs="Times New Roman"/>
              <w:color w:val="0000FF"/>
              <w:sz w:val="21"/>
              <w:szCs w:val="21"/>
              <w:lang w:eastAsia="ja-JP"/>
            </w:rPr>
            <w:t>"dolphin"</w:t>
          </w:r>
          <w:r w:rsidRPr="006D4C49">
            <w:rPr>
              <w:rFonts w:ascii="Consolas" w:eastAsia="Times New Roman" w:hAnsi="Consolas" w:cs="Times New Roman"/>
              <w:color w:val="800000"/>
              <w:sz w:val="21"/>
              <w:szCs w:val="21"/>
              <w:lang w:eastAsia="ja-JP"/>
            </w:rPr>
            <w:t>&gt;&lt;/div&gt;</w:t>
          </w:r>
        </w:p>
        <w:p w14:paraId="5B27B87C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 xml:space="preserve">            </w:t>
          </w:r>
          <w:r w:rsidRPr="006D4C49">
            <w:rPr>
              <w:rFonts w:ascii="Consolas" w:eastAsia="Times New Roman" w:hAnsi="Consolas" w:cs="Times New Roman"/>
              <w:color w:val="800000"/>
              <w:sz w:val="21"/>
              <w:szCs w:val="21"/>
              <w:lang w:eastAsia="ja-JP"/>
            </w:rPr>
            <w:t>&lt;div</w:t>
          </w: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 xml:space="preserve"> </w:t>
          </w:r>
          <w:r w:rsidRPr="006D4C49">
            <w:rPr>
              <w:rFonts w:ascii="Consolas" w:eastAsia="Times New Roman" w:hAnsi="Consolas" w:cs="Times New Roman"/>
              <w:color w:val="E50000"/>
              <w:sz w:val="21"/>
              <w:szCs w:val="21"/>
              <w:lang w:eastAsia="ja-JP"/>
            </w:rPr>
            <w:t>id</w:t>
          </w: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>=</w:t>
          </w:r>
          <w:r w:rsidRPr="006D4C49">
            <w:rPr>
              <w:rFonts w:ascii="Consolas" w:eastAsia="Times New Roman" w:hAnsi="Consolas" w:cs="Times New Roman"/>
              <w:color w:val="0000FF"/>
              <w:sz w:val="21"/>
              <w:szCs w:val="21"/>
              <w:lang w:eastAsia="ja-JP"/>
            </w:rPr>
            <w:t>"octopus"</w:t>
          </w:r>
          <w:r w:rsidRPr="006D4C49">
            <w:rPr>
              <w:rFonts w:ascii="Consolas" w:eastAsia="Times New Roman" w:hAnsi="Consolas" w:cs="Times New Roman"/>
              <w:color w:val="800000"/>
              <w:sz w:val="21"/>
              <w:szCs w:val="21"/>
              <w:lang w:eastAsia="ja-JP"/>
            </w:rPr>
            <w:t>&gt;&lt;/div&gt;</w:t>
          </w:r>
        </w:p>
        <w:p w14:paraId="1DDD5919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 xml:space="preserve">            </w:t>
          </w:r>
          <w:r w:rsidRPr="006D4C49">
            <w:rPr>
              <w:rFonts w:ascii="Consolas" w:eastAsia="Times New Roman" w:hAnsi="Consolas" w:cs="Times New Roman"/>
              <w:color w:val="800000"/>
              <w:sz w:val="21"/>
              <w:szCs w:val="21"/>
              <w:lang w:eastAsia="ja-JP"/>
            </w:rPr>
            <w:t>&lt;div</w:t>
          </w: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 xml:space="preserve"> </w:t>
          </w:r>
          <w:r w:rsidRPr="006D4C49">
            <w:rPr>
              <w:rFonts w:ascii="Consolas" w:eastAsia="Times New Roman" w:hAnsi="Consolas" w:cs="Times New Roman"/>
              <w:color w:val="E50000"/>
              <w:sz w:val="21"/>
              <w:szCs w:val="21"/>
              <w:lang w:eastAsia="ja-JP"/>
            </w:rPr>
            <w:t>id</w:t>
          </w: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>=</w:t>
          </w:r>
          <w:r w:rsidRPr="006D4C49">
            <w:rPr>
              <w:rFonts w:ascii="Consolas" w:eastAsia="Times New Roman" w:hAnsi="Consolas" w:cs="Times New Roman"/>
              <w:color w:val="0000FF"/>
              <w:sz w:val="21"/>
              <w:szCs w:val="21"/>
              <w:lang w:eastAsia="ja-JP"/>
            </w:rPr>
            <w:t>"snapper"</w:t>
          </w:r>
          <w:r w:rsidRPr="006D4C49">
            <w:rPr>
              <w:rFonts w:ascii="Consolas" w:eastAsia="Times New Roman" w:hAnsi="Consolas" w:cs="Times New Roman"/>
              <w:color w:val="800000"/>
              <w:sz w:val="21"/>
              <w:szCs w:val="21"/>
              <w:lang w:eastAsia="ja-JP"/>
            </w:rPr>
            <w:t>&gt;&lt;/div&gt;</w:t>
          </w:r>
        </w:p>
        <w:p w14:paraId="4FAFC4B6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 xml:space="preserve">            </w:t>
          </w:r>
          <w:proofErr w:type="gramStart"/>
          <w:r w:rsidRPr="006D4C49">
            <w:rPr>
              <w:rFonts w:ascii="Consolas" w:eastAsia="Times New Roman" w:hAnsi="Consolas" w:cs="Times New Roman"/>
              <w:color w:val="008000"/>
              <w:sz w:val="21"/>
              <w:szCs w:val="21"/>
              <w:lang w:eastAsia="ja-JP"/>
            </w:rPr>
            <w:t>&lt;!--</w:t>
          </w:r>
          <w:proofErr w:type="gramEnd"/>
          <w:r w:rsidRPr="006D4C49">
            <w:rPr>
              <w:rFonts w:ascii="Consolas" w:eastAsia="Times New Roman" w:hAnsi="Consolas" w:cs="Times New Roman"/>
              <w:color w:val="008000"/>
              <w:sz w:val="21"/>
              <w:szCs w:val="21"/>
              <w:lang w:eastAsia="ja-JP"/>
            </w:rPr>
            <w:t xml:space="preserve"> submarine element representing the game character --&gt;</w:t>
          </w:r>
        </w:p>
        <w:p w14:paraId="251A4F8A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 xml:space="preserve">            </w:t>
          </w:r>
          <w:r w:rsidRPr="006D4C49">
            <w:rPr>
              <w:rFonts w:ascii="Consolas" w:eastAsia="Times New Roman" w:hAnsi="Consolas" w:cs="Times New Roman"/>
              <w:color w:val="800000"/>
              <w:sz w:val="21"/>
              <w:szCs w:val="21"/>
              <w:lang w:eastAsia="ja-JP"/>
            </w:rPr>
            <w:t>&lt;div</w:t>
          </w: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 xml:space="preserve"> </w:t>
          </w:r>
          <w:r w:rsidRPr="006D4C49">
            <w:rPr>
              <w:rFonts w:ascii="Consolas" w:eastAsia="Times New Roman" w:hAnsi="Consolas" w:cs="Times New Roman"/>
              <w:color w:val="E50000"/>
              <w:sz w:val="21"/>
              <w:szCs w:val="21"/>
              <w:lang w:eastAsia="ja-JP"/>
            </w:rPr>
            <w:t>id</w:t>
          </w: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>=</w:t>
          </w:r>
          <w:r w:rsidRPr="006D4C49">
            <w:rPr>
              <w:rFonts w:ascii="Consolas" w:eastAsia="Times New Roman" w:hAnsi="Consolas" w:cs="Times New Roman"/>
              <w:color w:val="0000FF"/>
              <w:sz w:val="21"/>
              <w:szCs w:val="21"/>
              <w:lang w:eastAsia="ja-JP"/>
            </w:rPr>
            <w:t>"submarine"</w:t>
          </w:r>
          <w:r w:rsidRPr="006D4C49">
            <w:rPr>
              <w:rFonts w:ascii="Consolas" w:eastAsia="Times New Roman" w:hAnsi="Consolas" w:cs="Times New Roman"/>
              <w:color w:val="800000"/>
              <w:sz w:val="21"/>
              <w:szCs w:val="21"/>
              <w:lang w:eastAsia="ja-JP"/>
            </w:rPr>
            <w:t>&gt;&lt;/div&gt;</w:t>
          </w:r>
        </w:p>
        <w:p w14:paraId="7D6A174D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</w:p>
        <w:p w14:paraId="6A0CF1B0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 xml:space="preserve">            </w:t>
          </w:r>
        </w:p>
        <w:p w14:paraId="0DA0CB93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 xml:space="preserve">            </w:t>
          </w:r>
          <w:proofErr w:type="gramStart"/>
          <w:r w:rsidRPr="006D4C49">
            <w:rPr>
              <w:rFonts w:ascii="Consolas" w:eastAsia="Times New Roman" w:hAnsi="Consolas" w:cs="Times New Roman"/>
              <w:color w:val="008000"/>
              <w:sz w:val="21"/>
              <w:szCs w:val="21"/>
              <w:lang w:eastAsia="ja-JP"/>
            </w:rPr>
            <w:t>&lt;!--</w:t>
          </w:r>
          <w:proofErr w:type="gramEnd"/>
          <w:r w:rsidRPr="006D4C49">
            <w:rPr>
              <w:rFonts w:ascii="Consolas" w:eastAsia="Times New Roman" w:hAnsi="Consolas" w:cs="Times New Roman"/>
              <w:color w:val="008000"/>
              <w:sz w:val="21"/>
              <w:szCs w:val="21"/>
              <w:lang w:eastAsia="ja-JP"/>
            </w:rPr>
            <w:t xml:space="preserve"> Control buttons for game actions --&gt;</w:t>
          </w:r>
        </w:p>
        <w:p w14:paraId="6CAE89B0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 xml:space="preserve">            </w:t>
          </w:r>
          <w:r w:rsidRPr="006D4C49">
            <w:rPr>
              <w:rFonts w:ascii="Consolas" w:eastAsia="Times New Roman" w:hAnsi="Consolas" w:cs="Times New Roman"/>
              <w:color w:val="800000"/>
              <w:sz w:val="21"/>
              <w:szCs w:val="21"/>
              <w:lang w:eastAsia="ja-JP"/>
            </w:rPr>
            <w:t>&lt;div</w:t>
          </w: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 xml:space="preserve"> </w:t>
          </w:r>
          <w:r w:rsidRPr="006D4C49">
            <w:rPr>
              <w:rFonts w:ascii="Consolas" w:eastAsia="Times New Roman" w:hAnsi="Consolas" w:cs="Times New Roman"/>
              <w:color w:val="E50000"/>
              <w:sz w:val="21"/>
              <w:szCs w:val="21"/>
              <w:lang w:eastAsia="ja-JP"/>
            </w:rPr>
            <w:t>id</w:t>
          </w: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>=</w:t>
          </w:r>
          <w:r w:rsidRPr="006D4C49">
            <w:rPr>
              <w:rFonts w:ascii="Consolas" w:eastAsia="Times New Roman" w:hAnsi="Consolas" w:cs="Times New Roman"/>
              <w:color w:val="0000FF"/>
              <w:sz w:val="21"/>
              <w:szCs w:val="21"/>
              <w:lang w:eastAsia="ja-JP"/>
            </w:rPr>
            <w:t>"controls"</w:t>
          </w:r>
          <w:r w:rsidRPr="006D4C49">
            <w:rPr>
              <w:rFonts w:ascii="Consolas" w:eastAsia="Times New Roman" w:hAnsi="Consolas" w:cs="Times New Roman"/>
              <w:color w:val="800000"/>
              <w:sz w:val="21"/>
              <w:szCs w:val="21"/>
              <w:lang w:eastAsia="ja-JP"/>
            </w:rPr>
            <w:t>&gt;</w:t>
          </w:r>
        </w:p>
        <w:p w14:paraId="7EE5031E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 xml:space="preserve">                </w:t>
          </w:r>
          <w:r w:rsidRPr="006D4C49">
            <w:rPr>
              <w:rFonts w:ascii="Consolas" w:eastAsia="Times New Roman" w:hAnsi="Consolas" w:cs="Times New Roman"/>
              <w:color w:val="800000"/>
              <w:sz w:val="21"/>
              <w:szCs w:val="21"/>
              <w:lang w:eastAsia="ja-JP"/>
            </w:rPr>
            <w:t>&lt;div</w:t>
          </w: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 xml:space="preserve"> </w:t>
          </w:r>
          <w:r w:rsidRPr="006D4C49">
            <w:rPr>
              <w:rFonts w:ascii="Consolas" w:eastAsia="Times New Roman" w:hAnsi="Consolas" w:cs="Times New Roman"/>
              <w:color w:val="E50000"/>
              <w:sz w:val="21"/>
              <w:szCs w:val="21"/>
              <w:lang w:eastAsia="ja-JP"/>
            </w:rPr>
            <w:t>class</w:t>
          </w: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>=</w:t>
          </w:r>
          <w:r w:rsidRPr="006D4C49">
            <w:rPr>
              <w:rFonts w:ascii="Consolas" w:eastAsia="Times New Roman" w:hAnsi="Consolas" w:cs="Times New Roman"/>
              <w:color w:val="0000FF"/>
              <w:sz w:val="21"/>
              <w:szCs w:val="21"/>
              <w:lang w:eastAsia="ja-JP"/>
            </w:rPr>
            <w:t>"control"</w:t>
          </w: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 xml:space="preserve"> </w:t>
          </w:r>
          <w:r w:rsidRPr="006D4C49">
            <w:rPr>
              <w:rFonts w:ascii="Consolas" w:eastAsia="Times New Roman" w:hAnsi="Consolas" w:cs="Times New Roman"/>
              <w:color w:val="E50000"/>
              <w:sz w:val="21"/>
              <w:szCs w:val="21"/>
              <w:lang w:eastAsia="ja-JP"/>
            </w:rPr>
            <w:t>id</w:t>
          </w: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>=</w:t>
          </w:r>
          <w:r w:rsidRPr="006D4C49">
            <w:rPr>
              <w:rFonts w:ascii="Consolas" w:eastAsia="Times New Roman" w:hAnsi="Consolas" w:cs="Times New Roman"/>
              <w:color w:val="0000FF"/>
              <w:sz w:val="21"/>
              <w:szCs w:val="21"/>
              <w:lang w:eastAsia="ja-JP"/>
            </w:rPr>
            <w:t>"control-w"</w:t>
          </w:r>
          <w:r w:rsidRPr="006D4C49">
            <w:rPr>
              <w:rFonts w:ascii="Consolas" w:eastAsia="Times New Roman" w:hAnsi="Consolas" w:cs="Times New Roman"/>
              <w:color w:val="800000"/>
              <w:sz w:val="21"/>
              <w:szCs w:val="21"/>
              <w:lang w:eastAsia="ja-JP"/>
            </w:rPr>
            <w:t>&gt;</w:t>
          </w: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>w</w:t>
          </w:r>
          <w:r w:rsidRPr="006D4C49">
            <w:rPr>
              <w:rFonts w:ascii="Consolas" w:eastAsia="Times New Roman" w:hAnsi="Consolas" w:cs="Times New Roman"/>
              <w:color w:val="800000"/>
              <w:sz w:val="21"/>
              <w:szCs w:val="21"/>
              <w:lang w:eastAsia="ja-JP"/>
            </w:rPr>
            <w:t>&lt;/div&gt;</w:t>
          </w:r>
        </w:p>
        <w:p w14:paraId="32B5A28A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 xml:space="preserve">                </w:t>
          </w:r>
          <w:r w:rsidRPr="006D4C49">
            <w:rPr>
              <w:rFonts w:ascii="Consolas" w:eastAsia="Times New Roman" w:hAnsi="Consolas" w:cs="Times New Roman"/>
              <w:color w:val="800000"/>
              <w:sz w:val="21"/>
              <w:szCs w:val="21"/>
              <w:lang w:eastAsia="ja-JP"/>
            </w:rPr>
            <w:t>&lt;div</w:t>
          </w: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 xml:space="preserve"> </w:t>
          </w:r>
          <w:r w:rsidRPr="006D4C49">
            <w:rPr>
              <w:rFonts w:ascii="Consolas" w:eastAsia="Times New Roman" w:hAnsi="Consolas" w:cs="Times New Roman"/>
              <w:color w:val="E50000"/>
              <w:sz w:val="21"/>
              <w:szCs w:val="21"/>
              <w:lang w:eastAsia="ja-JP"/>
            </w:rPr>
            <w:t>class</w:t>
          </w: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>=</w:t>
          </w:r>
          <w:r w:rsidRPr="006D4C49">
            <w:rPr>
              <w:rFonts w:ascii="Consolas" w:eastAsia="Times New Roman" w:hAnsi="Consolas" w:cs="Times New Roman"/>
              <w:color w:val="0000FF"/>
              <w:sz w:val="21"/>
              <w:szCs w:val="21"/>
              <w:lang w:eastAsia="ja-JP"/>
            </w:rPr>
            <w:t>"control"</w:t>
          </w: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 xml:space="preserve"> </w:t>
          </w:r>
          <w:r w:rsidRPr="006D4C49">
            <w:rPr>
              <w:rFonts w:ascii="Consolas" w:eastAsia="Times New Roman" w:hAnsi="Consolas" w:cs="Times New Roman"/>
              <w:color w:val="E50000"/>
              <w:sz w:val="21"/>
              <w:szCs w:val="21"/>
              <w:lang w:eastAsia="ja-JP"/>
            </w:rPr>
            <w:t>id</w:t>
          </w: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>=</w:t>
          </w:r>
          <w:r w:rsidRPr="006D4C49">
            <w:rPr>
              <w:rFonts w:ascii="Consolas" w:eastAsia="Times New Roman" w:hAnsi="Consolas" w:cs="Times New Roman"/>
              <w:color w:val="0000FF"/>
              <w:sz w:val="21"/>
              <w:szCs w:val="21"/>
              <w:lang w:eastAsia="ja-JP"/>
            </w:rPr>
            <w:t>"control-a"</w:t>
          </w:r>
          <w:r w:rsidRPr="006D4C49">
            <w:rPr>
              <w:rFonts w:ascii="Consolas" w:eastAsia="Times New Roman" w:hAnsi="Consolas" w:cs="Times New Roman"/>
              <w:color w:val="800000"/>
              <w:sz w:val="21"/>
              <w:szCs w:val="21"/>
              <w:lang w:eastAsia="ja-JP"/>
            </w:rPr>
            <w:t>&gt;</w:t>
          </w: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>a</w:t>
          </w:r>
          <w:r w:rsidRPr="006D4C49">
            <w:rPr>
              <w:rFonts w:ascii="Consolas" w:eastAsia="Times New Roman" w:hAnsi="Consolas" w:cs="Times New Roman"/>
              <w:color w:val="800000"/>
              <w:sz w:val="21"/>
              <w:szCs w:val="21"/>
              <w:lang w:eastAsia="ja-JP"/>
            </w:rPr>
            <w:t>&lt;/div&gt;</w:t>
          </w:r>
        </w:p>
        <w:p w14:paraId="7D295FB8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 xml:space="preserve">                </w:t>
          </w:r>
          <w:r w:rsidRPr="006D4C49">
            <w:rPr>
              <w:rFonts w:ascii="Consolas" w:eastAsia="Times New Roman" w:hAnsi="Consolas" w:cs="Times New Roman"/>
              <w:color w:val="800000"/>
              <w:sz w:val="21"/>
              <w:szCs w:val="21"/>
              <w:lang w:eastAsia="ja-JP"/>
            </w:rPr>
            <w:t>&lt;div</w:t>
          </w: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 xml:space="preserve"> </w:t>
          </w:r>
          <w:r w:rsidRPr="006D4C49">
            <w:rPr>
              <w:rFonts w:ascii="Consolas" w:eastAsia="Times New Roman" w:hAnsi="Consolas" w:cs="Times New Roman"/>
              <w:color w:val="E50000"/>
              <w:sz w:val="21"/>
              <w:szCs w:val="21"/>
              <w:lang w:eastAsia="ja-JP"/>
            </w:rPr>
            <w:t>class</w:t>
          </w: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>=</w:t>
          </w:r>
          <w:r w:rsidRPr="006D4C49">
            <w:rPr>
              <w:rFonts w:ascii="Consolas" w:eastAsia="Times New Roman" w:hAnsi="Consolas" w:cs="Times New Roman"/>
              <w:color w:val="0000FF"/>
              <w:sz w:val="21"/>
              <w:szCs w:val="21"/>
              <w:lang w:eastAsia="ja-JP"/>
            </w:rPr>
            <w:t>"control"</w:t>
          </w: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 xml:space="preserve"> </w:t>
          </w:r>
          <w:r w:rsidRPr="006D4C49">
            <w:rPr>
              <w:rFonts w:ascii="Consolas" w:eastAsia="Times New Roman" w:hAnsi="Consolas" w:cs="Times New Roman"/>
              <w:color w:val="E50000"/>
              <w:sz w:val="21"/>
              <w:szCs w:val="21"/>
              <w:lang w:eastAsia="ja-JP"/>
            </w:rPr>
            <w:t>id</w:t>
          </w: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>=</w:t>
          </w:r>
          <w:r w:rsidRPr="006D4C49">
            <w:rPr>
              <w:rFonts w:ascii="Consolas" w:eastAsia="Times New Roman" w:hAnsi="Consolas" w:cs="Times New Roman"/>
              <w:color w:val="0000FF"/>
              <w:sz w:val="21"/>
              <w:szCs w:val="21"/>
              <w:lang w:eastAsia="ja-JP"/>
            </w:rPr>
            <w:t>"control-s"</w:t>
          </w:r>
          <w:r w:rsidRPr="006D4C49">
            <w:rPr>
              <w:rFonts w:ascii="Consolas" w:eastAsia="Times New Roman" w:hAnsi="Consolas" w:cs="Times New Roman"/>
              <w:color w:val="800000"/>
              <w:sz w:val="21"/>
              <w:szCs w:val="21"/>
              <w:lang w:eastAsia="ja-JP"/>
            </w:rPr>
            <w:t>&gt;</w:t>
          </w: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>s</w:t>
          </w:r>
          <w:r w:rsidRPr="006D4C49">
            <w:rPr>
              <w:rFonts w:ascii="Consolas" w:eastAsia="Times New Roman" w:hAnsi="Consolas" w:cs="Times New Roman"/>
              <w:color w:val="800000"/>
              <w:sz w:val="21"/>
              <w:szCs w:val="21"/>
              <w:lang w:eastAsia="ja-JP"/>
            </w:rPr>
            <w:t>&lt;/div&gt;</w:t>
          </w:r>
        </w:p>
        <w:p w14:paraId="374A2302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 xml:space="preserve">                </w:t>
          </w:r>
          <w:r w:rsidRPr="006D4C49">
            <w:rPr>
              <w:rFonts w:ascii="Consolas" w:eastAsia="Times New Roman" w:hAnsi="Consolas" w:cs="Times New Roman"/>
              <w:color w:val="800000"/>
              <w:sz w:val="21"/>
              <w:szCs w:val="21"/>
              <w:lang w:eastAsia="ja-JP"/>
            </w:rPr>
            <w:t>&lt;div</w:t>
          </w: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 xml:space="preserve"> </w:t>
          </w:r>
          <w:r w:rsidRPr="006D4C49">
            <w:rPr>
              <w:rFonts w:ascii="Consolas" w:eastAsia="Times New Roman" w:hAnsi="Consolas" w:cs="Times New Roman"/>
              <w:color w:val="E50000"/>
              <w:sz w:val="21"/>
              <w:szCs w:val="21"/>
              <w:lang w:eastAsia="ja-JP"/>
            </w:rPr>
            <w:t>class</w:t>
          </w: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>=</w:t>
          </w:r>
          <w:r w:rsidRPr="006D4C49">
            <w:rPr>
              <w:rFonts w:ascii="Consolas" w:eastAsia="Times New Roman" w:hAnsi="Consolas" w:cs="Times New Roman"/>
              <w:color w:val="0000FF"/>
              <w:sz w:val="21"/>
              <w:szCs w:val="21"/>
              <w:lang w:eastAsia="ja-JP"/>
            </w:rPr>
            <w:t>"control"</w:t>
          </w: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 xml:space="preserve"> </w:t>
          </w:r>
          <w:r w:rsidRPr="006D4C49">
            <w:rPr>
              <w:rFonts w:ascii="Consolas" w:eastAsia="Times New Roman" w:hAnsi="Consolas" w:cs="Times New Roman"/>
              <w:color w:val="E50000"/>
              <w:sz w:val="21"/>
              <w:szCs w:val="21"/>
              <w:lang w:eastAsia="ja-JP"/>
            </w:rPr>
            <w:t>id</w:t>
          </w: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>=</w:t>
          </w:r>
          <w:r w:rsidRPr="006D4C49">
            <w:rPr>
              <w:rFonts w:ascii="Consolas" w:eastAsia="Times New Roman" w:hAnsi="Consolas" w:cs="Times New Roman"/>
              <w:color w:val="0000FF"/>
              <w:sz w:val="21"/>
              <w:szCs w:val="21"/>
              <w:lang w:eastAsia="ja-JP"/>
            </w:rPr>
            <w:t>"control-d"</w:t>
          </w:r>
          <w:r w:rsidRPr="006D4C49">
            <w:rPr>
              <w:rFonts w:ascii="Consolas" w:eastAsia="Times New Roman" w:hAnsi="Consolas" w:cs="Times New Roman"/>
              <w:color w:val="800000"/>
              <w:sz w:val="21"/>
              <w:szCs w:val="21"/>
              <w:lang w:eastAsia="ja-JP"/>
            </w:rPr>
            <w:t>&gt;</w:t>
          </w: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>d</w:t>
          </w:r>
          <w:r w:rsidRPr="006D4C49">
            <w:rPr>
              <w:rFonts w:ascii="Consolas" w:eastAsia="Times New Roman" w:hAnsi="Consolas" w:cs="Times New Roman"/>
              <w:color w:val="800000"/>
              <w:sz w:val="21"/>
              <w:szCs w:val="21"/>
              <w:lang w:eastAsia="ja-JP"/>
            </w:rPr>
            <w:t>&lt;/div&gt;</w:t>
          </w:r>
        </w:p>
        <w:p w14:paraId="322DE5A9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 xml:space="preserve">                </w:t>
          </w:r>
          <w:r w:rsidRPr="006D4C49">
            <w:rPr>
              <w:rFonts w:ascii="Consolas" w:eastAsia="Times New Roman" w:hAnsi="Consolas" w:cs="Times New Roman"/>
              <w:color w:val="800000"/>
              <w:sz w:val="21"/>
              <w:szCs w:val="21"/>
              <w:lang w:eastAsia="ja-JP"/>
            </w:rPr>
            <w:t>&lt;div</w:t>
          </w: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 xml:space="preserve"> </w:t>
          </w:r>
          <w:r w:rsidRPr="006D4C49">
            <w:rPr>
              <w:rFonts w:ascii="Consolas" w:eastAsia="Times New Roman" w:hAnsi="Consolas" w:cs="Times New Roman"/>
              <w:color w:val="E50000"/>
              <w:sz w:val="21"/>
              <w:szCs w:val="21"/>
              <w:lang w:eastAsia="ja-JP"/>
            </w:rPr>
            <w:t>class</w:t>
          </w: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>=</w:t>
          </w:r>
          <w:r w:rsidRPr="006D4C49">
            <w:rPr>
              <w:rFonts w:ascii="Consolas" w:eastAsia="Times New Roman" w:hAnsi="Consolas" w:cs="Times New Roman"/>
              <w:color w:val="0000FF"/>
              <w:sz w:val="21"/>
              <w:szCs w:val="21"/>
              <w:lang w:eastAsia="ja-JP"/>
            </w:rPr>
            <w:t>"control"</w:t>
          </w: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 xml:space="preserve"> </w:t>
          </w:r>
          <w:r w:rsidRPr="006D4C49">
            <w:rPr>
              <w:rFonts w:ascii="Consolas" w:eastAsia="Times New Roman" w:hAnsi="Consolas" w:cs="Times New Roman"/>
              <w:color w:val="E50000"/>
              <w:sz w:val="21"/>
              <w:szCs w:val="21"/>
              <w:lang w:eastAsia="ja-JP"/>
            </w:rPr>
            <w:t>id</w:t>
          </w: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>=</w:t>
          </w:r>
          <w:r w:rsidRPr="006D4C49">
            <w:rPr>
              <w:rFonts w:ascii="Consolas" w:eastAsia="Times New Roman" w:hAnsi="Consolas" w:cs="Times New Roman"/>
              <w:color w:val="0000FF"/>
              <w:sz w:val="21"/>
              <w:szCs w:val="21"/>
              <w:lang w:eastAsia="ja-JP"/>
            </w:rPr>
            <w:t>"control-p"</w:t>
          </w:r>
          <w:r w:rsidRPr="006D4C49">
            <w:rPr>
              <w:rFonts w:ascii="Consolas" w:eastAsia="Times New Roman" w:hAnsi="Consolas" w:cs="Times New Roman"/>
              <w:color w:val="800000"/>
              <w:sz w:val="21"/>
              <w:szCs w:val="21"/>
              <w:lang w:eastAsia="ja-JP"/>
            </w:rPr>
            <w:t>&gt;</w:t>
          </w: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>p (bubble)</w:t>
          </w:r>
          <w:r w:rsidRPr="006D4C49">
            <w:rPr>
              <w:rFonts w:ascii="Consolas" w:eastAsia="Times New Roman" w:hAnsi="Consolas" w:cs="Times New Roman"/>
              <w:color w:val="800000"/>
              <w:sz w:val="21"/>
              <w:szCs w:val="21"/>
              <w:lang w:eastAsia="ja-JP"/>
            </w:rPr>
            <w:t>&lt;/div&gt;</w:t>
          </w:r>
        </w:p>
        <w:p w14:paraId="25D04762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 xml:space="preserve">            </w:t>
          </w:r>
          <w:r w:rsidRPr="006D4C49">
            <w:rPr>
              <w:rFonts w:ascii="Consolas" w:eastAsia="Times New Roman" w:hAnsi="Consolas" w:cs="Times New Roman"/>
              <w:color w:val="800000"/>
              <w:sz w:val="21"/>
              <w:szCs w:val="21"/>
              <w:lang w:eastAsia="ja-JP"/>
            </w:rPr>
            <w:t>&lt;/div&gt;</w:t>
          </w:r>
        </w:p>
        <w:p w14:paraId="424F3CEA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 xml:space="preserve">        </w:t>
          </w:r>
          <w:r w:rsidRPr="006D4C49">
            <w:rPr>
              <w:rFonts w:ascii="Consolas" w:eastAsia="Times New Roman" w:hAnsi="Consolas" w:cs="Times New Roman"/>
              <w:color w:val="800000"/>
              <w:sz w:val="21"/>
              <w:szCs w:val="21"/>
              <w:lang w:eastAsia="ja-JP"/>
            </w:rPr>
            <w:t>&lt;/div&gt;</w:t>
          </w:r>
        </w:p>
        <w:p w14:paraId="74E0AD54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 xml:space="preserve">        </w:t>
          </w:r>
        </w:p>
        <w:p w14:paraId="6A6664ED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 xml:space="preserve">        </w:t>
          </w:r>
        </w:p>
        <w:p w14:paraId="753ACA36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 xml:space="preserve">        </w:t>
          </w:r>
          <w:proofErr w:type="gramStart"/>
          <w:r w:rsidRPr="006D4C49">
            <w:rPr>
              <w:rFonts w:ascii="Consolas" w:eastAsia="Times New Roman" w:hAnsi="Consolas" w:cs="Times New Roman"/>
              <w:color w:val="008000"/>
              <w:sz w:val="21"/>
              <w:szCs w:val="21"/>
              <w:lang w:eastAsia="ja-JP"/>
            </w:rPr>
            <w:t>&lt;!--</w:t>
          </w:r>
          <w:proofErr w:type="gramEnd"/>
          <w:r w:rsidRPr="006D4C49">
            <w:rPr>
              <w:rFonts w:ascii="Consolas" w:eastAsia="Times New Roman" w:hAnsi="Consolas" w:cs="Times New Roman"/>
              <w:color w:val="008000"/>
              <w:sz w:val="21"/>
              <w:szCs w:val="21"/>
              <w:lang w:eastAsia="ja-JP"/>
            </w:rPr>
            <w:t xml:space="preserve"> JavaScript code for initializing the game --&gt;</w:t>
          </w:r>
        </w:p>
        <w:p w14:paraId="6B6C6BF5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 xml:space="preserve">        </w:t>
          </w:r>
          <w:r w:rsidRPr="006D4C49">
            <w:rPr>
              <w:rFonts w:ascii="Consolas" w:eastAsia="Times New Roman" w:hAnsi="Consolas" w:cs="Times New Roman"/>
              <w:color w:val="800000"/>
              <w:sz w:val="21"/>
              <w:szCs w:val="21"/>
              <w:lang w:eastAsia="ja-JP"/>
            </w:rPr>
            <w:t>&lt;script</w:t>
          </w: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 </w:t>
          </w:r>
          <w:r w:rsidRPr="006D4C49">
            <w:rPr>
              <w:rFonts w:ascii="Consolas" w:eastAsia="Times New Roman" w:hAnsi="Consolas" w:cs="Times New Roman"/>
              <w:color w:val="E50000"/>
              <w:sz w:val="21"/>
              <w:szCs w:val="21"/>
              <w:lang w:eastAsia="ja-JP"/>
            </w:rPr>
            <w:t>type</w:t>
          </w: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=</w:t>
          </w:r>
          <w:r w:rsidRPr="006D4C49">
            <w:rPr>
              <w:rFonts w:ascii="Consolas" w:eastAsia="Times New Roman" w:hAnsi="Consolas" w:cs="Times New Roman"/>
              <w:color w:val="0000FF"/>
              <w:sz w:val="21"/>
              <w:szCs w:val="21"/>
              <w:lang w:eastAsia="ja-JP"/>
            </w:rPr>
            <w:t>"text/</w:t>
          </w:r>
          <w:proofErr w:type="spellStart"/>
          <w:r w:rsidRPr="006D4C49">
            <w:rPr>
              <w:rFonts w:ascii="Consolas" w:eastAsia="Times New Roman" w:hAnsi="Consolas" w:cs="Times New Roman"/>
              <w:color w:val="0000FF"/>
              <w:sz w:val="21"/>
              <w:szCs w:val="21"/>
              <w:lang w:eastAsia="ja-JP"/>
            </w:rPr>
            <w:t>javascript</w:t>
          </w:r>
          <w:proofErr w:type="spellEnd"/>
          <w:r w:rsidRPr="006D4C49">
            <w:rPr>
              <w:rFonts w:ascii="Consolas" w:eastAsia="Times New Roman" w:hAnsi="Consolas" w:cs="Times New Roman"/>
              <w:color w:val="0000FF"/>
              <w:sz w:val="21"/>
              <w:szCs w:val="21"/>
              <w:lang w:eastAsia="ja-JP"/>
            </w:rPr>
            <w:t>"</w:t>
          </w:r>
          <w:r w:rsidRPr="006D4C49">
            <w:rPr>
              <w:rFonts w:ascii="Consolas" w:eastAsia="Times New Roman" w:hAnsi="Consolas" w:cs="Times New Roman"/>
              <w:color w:val="800000"/>
              <w:sz w:val="21"/>
              <w:szCs w:val="21"/>
              <w:lang w:eastAsia="ja-JP"/>
            </w:rPr>
            <w:t>&gt;</w:t>
          </w:r>
        </w:p>
        <w:p w14:paraId="39767709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        </w:t>
          </w:r>
          <w:r w:rsidRPr="006D4C49">
            <w:rPr>
              <w:rFonts w:ascii="Consolas" w:eastAsia="Times New Roman" w:hAnsi="Consolas" w:cs="Times New Roman"/>
              <w:color w:val="008000"/>
              <w:sz w:val="21"/>
              <w:szCs w:val="21"/>
              <w:lang w:eastAsia="ja-JP"/>
            </w:rPr>
            <w:t>// Create Tau Prolog session with a timeout of 1000 milliseconds</w:t>
          </w:r>
        </w:p>
        <w:p w14:paraId="10C176CE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        </w:t>
          </w:r>
          <w:r w:rsidRPr="006D4C49">
            <w:rPr>
              <w:rFonts w:ascii="Consolas" w:eastAsia="Times New Roman" w:hAnsi="Consolas" w:cs="Times New Roman"/>
              <w:color w:val="0000FF"/>
              <w:sz w:val="21"/>
              <w:szCs w:val="21"/>
              <w:lang w:eastAsia="ja-JP"/>
            </w:rPr>
            <w:t>var</w:t>
          </w: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 </w:t>
          </w:r>
          <w:r w:rsidRPr="006D4C49">
            <w:rPr>
              <w:rFonts w:ascii="Consolas" w:eastAsia="Times New Roman" w:hAnsi="Consolas" w:cs="Times New Roman"/>
              <w:color w:val="001080"/>
              <w:sz w:val="21"/>
              <w:szCs w:val="21"/>
              <w:lang w:eastAsia="ja-JP"/>
            </w:rPr>
            <w:t>session</w:t>
          </w: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 = </w:t>
          </w:r>
          <w:proofErr w:type="spellStart"/>
          <w:proofErr w:type="gramStart"/>
          <w:r w:rsidRPr="006D4C49">
            <w:rPr>
              <w:rFonts w:ascii="Consolas" w:eastAsia="Times New Roman" w:hAnsi="Consolas" w:cs="Times New Roman"/>
              <w:color w:val="001080"/>
              <w:sz w:val="21"/>
              <w:szCs w:val="21"/>
              <w:lang w:eastAsia="ja-JP"/>
            </w:rPr>
            <w:t>pl</w:t>
          </w: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.</w:t>
          </w:r>
          <w:r w:rsidRPr="006D4C49">
            <w:rPr>
              <w:rFonts w:ascii="Consolas" w:eastAsia="Times New Roman" w:hAnsi="Consolas" w:cs="Times New Roman"/>
              <w:color w:val="795E26"/>
              <w:sz w:val="21"/>
              <w:szCs w:val="21"/>
              <w:lang w:eastAsia="ja-JP"/>
            </w:rPr>
            <w:t>create</w:t>
          </w:r>
          <w:proofErr w:type="spellEnd"/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r w:rsidRPr="006D4C49">
            <w:rPr>
              <w:rFonts w:ascii="Consolas" w:eastAsia="Times New Roman" w:hAnsi="Consolas" w:cs="Times New Roman"/>
              <w:color w:val="098658"/>
              <w:sz w:val="21"/>
              <w:szCs w:val="21"/>
              <w:lang w:eastAsia="ja-JP"/>
            </w:rPr>
            <w:t>1000</w:t>
          </w: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);</w:t>
          </w:r>
        </w:p>
        <w:p w14:paraId="68F76AD7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        </w:t>
          </w:r>
        </w:p>
        <w:p w14:paraId="76CAA82C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        </w:t>
          </w:r>
          <w:r w:rsidRPr="006D4C49">
            <w:rPr>
              <w:rFonts w:ascii="Consolas" w:eastAsia="Times New Roman" w:hAnsi="Consolas" w:cs="Times New Roman"/>
              <w:color w:val="008000"/>
              <w:sz w:val="21"/>
              <w:szCs w:val="21"/>
              <w:lang w:eastAsia="ja-JP"/>
            </w:rPr>
            <w:t>// Consult the Prolog program file "submarine.pl"</w:t>
          </w:r>
        </w:p>
        <w:p w14:paraId="57A299AB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        </w:t>
          </w:r>
          <w:proofErr w:type="spellStart"/>
          <w:proofErr w:type="gramStart"/>
          <w:r w:rsidRPr="006D4C49">
            <w:rPr>
              <w:rFonts w:ascii="Consolas" w:eastAsia="Times New Roman" w:hAnsi="Consolas" w:cs="Times New Roman"/>
              <w:color w:val="001080"/>
              <w:sz w:val="21"/>
              <w:szCs w:val="21"/>
              <w:lang w:eastAsia="ja-JP"/>
            </w:rPr>
            <w:t>session</w:t>
          </w: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.</w:t>
          </w:r>
          <w:r w:rsidRPr="006D4C49">
            <w:rPr>
              <w:rFonts w:ascii="Consolas" w:eastAsia="Times New Roman" w:hAnsi="Consolas" w:cs="Times New Roman"/>
              <w:color w:val="795E26"/>
              <w:sz w:val="21"/>
              <w:szCs w:val="21"/>
              <w:lang w:eastAsia="ja-JP"/>
            </w:rPr>
            <w:t>consult</w:t>
          </w:r>
          <w:proofErr w:type="spellEnd"/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r w:rsidRPr="006D4C49">
            <w:rPr>
              <w:rFonts w:ascii="Consolas" w:eastAsia="Times New Roman" w:hAnsi="Consolas" w:cs="Times New Roman"/>
              <w:color w:val="A31515"/>
              <w:sz w:val="21"/>
              <w:szCs w:val="21"/>
              <w:lang w:eastAsia="ja-JP"/>
            </w:rPr>
            <w:t>"submarine.pl"</w:t>
          </w: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, {</w:t>
          </w:r>
        </w:p>
        <w:p w14:paraId="13EE0E5D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            </w:t>
          </w:r>
          <w:r w:rsidRPr="006D4C49">
            <w:rPr>
              <w:rFonts w:ascii="Consolas" w:eastAsia="Times New Roman" w:hAnsi="Consolas" w:cs="Times New Roman"/>
              <w:color w:val="795E26"/>
              <w:sz w:val="21"/>
              <w:szCs w:val="21"/>
              <w:lang w:eastAsia="ja-JP"/>
            </w:rPr>
            <w:t>success</w:t>
          </w:r>
          <w:r w:rsidRPr="006D4C49">
            <w:rPr>
              <w:rFonts w:ascii="Consolas" w:eastAsia="Times New Roman" w:hAnsi="Consolas" w:cs="Times New Roman"/>
              <w:color w:val="001080"/>
              <w:sz w:val="21"/>
              <w:szCs w:val="21"/>
              <w:lang w:eastAsia="ja-JP"/>
            </w:rPr>
            <w:t>:</w:t>
          </w: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 </w:t>
          </w:r>
          <w:proofErr w:type="gramStart"/>
          <w:r w:rsidRPr="006D4C49">
            <w:rPr>
              <w:rFonts w:ascii="Consolas" w:eastAsia="Times New Roman" w:hAnsi="Consolas" w:cs="Times New Roman"/>
              <w:color w:val="0000FF"/>
              <w:sz w:val="21"/>
              <w:szCs w:val="21"/>
              <w:lang w:eastAsia="ja-JP"/>
            </w:rPr>
            <w:t>function</w:t>
          </w: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) {</w:t>
          </w:r>
        </w:p>
        <w:p w14:paraId="2EA9C613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                </w:t>
          </w:r>
          <w:r w:rsidRPr="006D4C49">
            <w:rPr>
              <w:rFonts w:ascii="Consolas" w:eastAsia="Times New Roman" w:hAnsi="Consolas" w:cs="Times New Roman"/>
              <w:color w:val="008000"/>
              <w:sz w:val="21"/>
              <w:szCs w:val="21"/>
              <w:lang w:eastAsia="ja-JP"/>
            </w:rPr>
            <w:t>// Query the Prolog goal "</w:t>
          </w:r>
          <w:proofErr w:type="spellStart"/>
          <w:r w:rsidRPr="006D4C49">
            <w:rPr>
              <w:rFonts w:ascii="Consolas" w:eastAsia="Times New Roman" w:hAnsi="Consolas" w:cs="Times New Roman"/>
              <w:color w:val="008000"/>
              <w:sz w:val="21"/>
              <w:szCs w:val="21"/>
              <w:lang w:eastAsia="ja-JP"/>
            </w:rPr>
            <w:t>init.</w:t>
          </w:r>
          <w:proofErr w:type="spellEnd"/>
          <w:r w:rsidRPr="006D4C49">
            <w:rPr>
              <w:rFonts w:ascii="Consolas" w:eastAsia="Times New Roman" w:hAnsi="Consolas" w:cs="Times New Roman"/>
              <w:color w:val="008000"/>
              <w:sz w:val="21"/>
              <w:szCs w:val="21"/>
              <w:lang w:eastAsia="ja-JP"/>
            </w:rPr>
            <w:t>"</w:t>
          </w:r>
        </w:p>
        <w:p w14:paraId="42209AE6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                </w:t>
          </w:r>
          <w:proofErr w:type="spellStart"/>
          <w:proofErr w:type="gramStart"/>
          <w:r w:rsidRPr="006D4C49">
            <w:rPr>
              <w:rFonts w:ascii="Consolas" w:eastAsia="Times New Roman" w:hAnsi="Consolas" w:cs="Times New Roman"/>
              <w:color w:val="001080"/>
              <w:sz w:val="21"/>
              <w:szCs w:val="21"/>
              <w:lang w:eastAsia="ja-JP"/>
            </w:rPr>
            <w:t>session</w:t>
          </w: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.</w:t>
          </w:r>
          <w:r w:rsidRPr="006D4C49">
            <w:rPr>
              <w:rFonts w:ascii="Consolas" w:eastAsia="Times New Roman" w:hAnsi="Consolas" w:cs="Times New Roman"/>
              <w:color w:val="795E26"/>
              <w:sz w:val="21"/>
              <w:szCs w:val="21"/>
              <w:lang w:eastAsia="ja-JP"/>
            </w:rPr>
            <w:t>query</w:t>
          </w:r>
          <w:proofErr w:type="spellEnd"/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r w:rsidRPr="006D4C49">
            <w:rPr>
              <w:rFonts w:ascii="Consolas" w:eastAsia="Times New Roman" w:hAnsi="Consolas" w:cs="Times New Roman"/>
              <w:color w:val="A31515"/>
              <w:sz w:val="21"/>
              <w:szCs w:val="21"/>
              <w:lang w:eastAsia="ja-JP"/>
            </w:rPr>
            <w:t>"</w:t>
          </w:r>
          <w:proofErr w:type="spellStart"/>
          <w:r w:rsidRPr="006D4C49">
            <w:rPr>
              <w:rFonts w:ascii="Consolas" w:eastAsia="Times New Roman" w:hAnsi="Consolas" w:cs="Times New Roman"/>
              <w:color w:val="A31515"/>
              <w:sz w:val="21"/>
              <w:szCs w:val="21"/>
              <w:lang w:eastAsia="ja-JP"/>
            </w:rPr>
            <w:t>init.</w:t>
          </w:r>
          <w:proofErr w:type="spellEnd"/>
          <w:r w:rsidRPr="006D4C49">
            <w:rPr>
              <w:rFonts w:ascii="Consolas" w:eastAsia="Times New Roman" w:hAnsi="Consolas" w:cs="Times New Roman"/>
              <w:color w:val="A31515"/>
              <w:sz w:val="21"/>
              <w:szCs w:val="21"/>
              <w:lang w:eastAsia="ja-JP"/>
            </w:rPr>
            <w:t>"</w:t>
          </w: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, {</w:t>
          </w:r>
        </w:p>
        <w:p w14:paraId="77E334C8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                    </w:t>
          </w:r>
          <w:r w:rsidRPr="006D4C49">
            <w:rPr>
              <w:rFonts w:ascii="Consolas" w:eastAsia="Times New Roman" w:hAnsi="Consolas" w:cs="Times New Roman"/>
              <w:color w:val="795E26"/>
              <w:sz w:val="21"/>
              <w:szCs w:val="21"/>
              <w:lang w:eastAsia="ja-JP"/>
            </w:rPr>
            <w:t>success</w:t>
          </w:r>
          <w:r w:rsidRPr="006D4C49">
            <w:rPr>
              <w:rFonts w:ascii="Consolas" w:eastAsia="Times New Roman" w:hAnsi="Consolas" w:cs="Times New Roman"/>
              <w:color w:val="001080"/>
              <w:sz w:val="21"/>
              <w:szCs w:val="21"/>
              <w:lang w:eastAsia="ja-JP"/>
            </w:rPr>
            <w:t>:</w:t>
          </w: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 </w:t>
          </w:r>
          <w:proofErr w:type="gramStart"/>
          <w:r w:rsidRPr="006D4C49">
            <w:rPr>
              <w:rFonts w:ascii="Consolas" w:eastAsia="Times New Roman" w:hAnsi="Consolas" w:cs="Times New Roman"/>
              <w:color w:val="0000FF"/>
              <w:sz w:val="21"/>
              <w:szCs w:val="21"/>
              <w:lang w:eastAsia="ja-JP"/>
            </w:rPr>
            <w:t>function</w:t>
          </w: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</w:t>
          </w:r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) {</w:t>
          </w:r>
        </w:p>
        <w:p w14:paraId="626CC494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                        </w:t>
          </w:r>
          <w:r w:rsidRPr="006D4C49">
            <w:rPr>
              <w:rFonts w:ascii="Consolas" w:eastAsia="Times New Roman" w:hAnsi="Consolas" w:cs="Times New Roman"/>
              <w:color w:val="008000"/>
              <w:sz w:val="21"/>
              <w:szCs w:val="21"/>
              <w:lang w:eastAsia="ja-JP"/>
            </w:rPr>
            <w:t>// Find answers and initiate the game logic</w:t>
          </w:r>
        </w:p>
        <w:p w14:paraId="01BE5F93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                        </w:t>
          </w:r>
          <w:proofErr w:type="spellStart"/>
          <w:proofErr w:type="gramStart"/>
          <w:r w:rsidRPr="006D4C49">
            <w:rPr>
              <w:rFonts w:ascii="Consolas" w:eastAsia="Times New Roman" w:hAnsi="Consolas" w:cs="Times New Roman"/>
              <w:color w:val="001080"/>
              <w:sz w:val="21"/>
              <w:szCs w:val="21"/>
              <w:lang w:eastAsia="ja-JP"/>
            </w:rPr>
            <w:t>session</w:t>
          </w: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.</w:t>
          </w:r>
          <w:r w:rsidRPr="006D4C49">
            <w:rPr>
              <w:rFonts w:ascii="Consolas" w:eastAsia="Times New Roman" w:hAnsi="Consolas" w:cs="Times New Roman"/>
              <w:color w:val="795E26"/>
              <w:sz w:val="21"/>
              <w:szCs w:val="21"/>
              <w:lang w:eastAsia="ja-JP"/>
            </w:rPr>
            <w:t>answer</w:t>
          </w:r>
          <w:proofErr w:type="spellEnd"/>
          <w:proofErr w:type="gramEnd"/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();</w:t>
          </w:r>
        </w:p>
        <w:p w14:paraId="7F653CE7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                        }</w:t>
          </w:r>
        </w:p>
        <w:p w14:paraId="69DE5417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                    });</w:t>
          </w:r>
        </w:p>
        <w:p w14:paraId="114CF5F6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                }</w:t>
          </w:r>
        </w:p>
        <w:p w14:paraId="50849EA8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>            });</w:t>
          </w:r>
        </w:p>
        <w:p w14:paraId="0AC76708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000000"/>
              <w:sz w:val="21"/>
              <w:szCs w:val="21"/>
              <w:lang w:eastAsia="ja-JP"/>
            </w:rPr>
            <w:t xml:space="preserve">        </w:t>
          </w:r>
          <w:r w:rsidRPr="006D4C49">
            <w:rPr>
              <w:rFonts w:ascii="Consolas" w:eastAsia="Times New Roman" w:hAnsi="Consolas" w:cs="Times New Roman"/>
              <w:color w:val="800000"/>
              <w:sz w:val="21"/>
              <w:szCs w:val="21"/>
              <w:lang w:eastAsia="ja-JP"/>
            </w:rPr>
            <w:t>&lt;/script&gt;</w:t>
          </w:r>
        </w:p>
        <w:p w14:paraId="1EC842C6" w14:textId="77777777" w:rsidR="006D4C49" w:rsidRP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  <w:t xml:space="preserve">    </w:t>
          </w:r>
          <w:r w:rsidRPr="006D4C49">
            <w:rPr>
              <w:rFonts w:ascii="Consolas" w:eastAsia="Times New Roman" w:hAnsi="Consolas" w:cs="Times New Roman"/>
              <w:color w:val="800000"/>
              <w:sz w:val="21"/>
              <w:szCs w:val="21"/>
              <w:lang w:eastAsia="ja-JP"/>
            </w:rPr>
            <w:t>&lt;/body&gt;</w:t>
          </w:r>
        </w:p>
        <w:p w14:paraId="03B6677F" w14:textId="77777777" w:rsidR="006D4C49" w:rsidRDefault="006D4C49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800000"/>
              <w:sz w:val="21"/>
              <w:szCs w:val="21"/>
              <w:lang w:eastAsia="ja-JP"/>
            </w:rPr>
          </w:pPr>
          <w:r w:rsidRPr="006D4C49">
            <w:rPr>
              <w:rFonts w:ascii="Consolas" w:eastAsia="Times New Roman" w:hAnsi="Consolas" w:cs="Times New Roman"/>
              <w:color w:val="800000"/>
              <w:sz w:val="21"/>
              <w:szCs w:val="21"/>
              <w:lang w:eastAsia="ja-JP"/>
            </w:rPr>
            <w:lastRenderedPageBreak/>
            <w:t>&lt;/html&gt;</w:t>
          </w:r>
        </w:p>
        <w:p w14:paraId="71CD035A" w14:textId="77777777" w:rsidR="00FB6AA6" w:rsidRDefault="00FB6AA6" w:rsidP="006D4C49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800000"/>
              <w:sz w:val="21"/>
              <w:szCs w:val="21"/>
              <w:lang w:eastAsia="ja-JP"/>
            </w:rPr>
          </w:pPr>
        </w:p>
        <w:p w14:paraId="4EBD7772" w14:textId="096B307D" w:rsidR="00977942" w:rsidRDefault="00D23F69" w:rsidP="00977942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 w:rsidRPr="00D23F69">
            <w:rPr>
              <w:rFonts w:ascii="Consolas" w:eastAsia="Times New Roman" w:hAnsi="Consolas" w:cs="Times New Roman"/>
              <w:color w:val="3B3B3B"/>
              <w:sz w:val="21"/>
              <w:szCs w:val="21"/>
              <w:highlight w:val="green"/>
              <w:lang w:eastAsia="ja-JP"/>
            </w:rPr>
            <w:t>Code Description</w:t>
          </w:r>
        </w:p>
        <w:p w14:paraId="7CAF9A74" w14:textId="77777777" w:rsidR="00E31EAF" w:rsidRDefault="00E31EAF" w:rsidP="00977942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</w:p>
        <w:p w14:paraId="3C2EB47C" w14:textId="5D2345C1" w:rsidR="00E31EAF" w:rsidRDefault="00E31EAF" w:rsidP="00977942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>
            <w:rPr>
              <w:noProof/>
            </w:rPr>
            <w:drawing>
              <wp:inline distT="0" distB="0" distL="0" distR="0" wp14:anchorId="2D37ED48" wp14:editId="6507E75B">
                <wp:extent cx="5410200" cy="3018951"/>
                <wp:effectExtent l="0" t="0" r="0" b="0"/>
                <wp:docPr id="1960675000" name="図 1" descr="コンピューターのスクリーンショット&#10;&#10;自動的に生成された説明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0675000" name="図 1" descr="コンピューターのスクリーンショット&#10;&#10;自動的に生成された説明"/>
                        <pic:cNvPicPr/>
                      </pic:nvPicPr>
                      <pic:blipFill rotWithShape="1">
                        <a:blip r:embed="rId14"/>
                        <a:srcRect l="22693" t="20740" r="30897" b="33220"/>
                        <a:stretch/>
                      </pic:blipFill>
                      <pic:spPr bwMode="auto">
                        <a:xfrm>
                          <a:off x="0" y="0"/>
                          <a:ext cx="5423957" cy="30266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5D529D86" w14:textId="5F43DBF9" w:rsidR="008B7197" w:rsidRPr="00F60DCA" w:rsidRDefault="008B7197" w:rsidP="003D343A">
          <w:pPr>
            <w:shd w:val="clear" w:color="auto" w:fill="FFFFFF"/>
            <w:spacing w:line="240" w:lineRule="auto"/>
            <w:ind w:firstLine="0"/>
            <w:rPr>
              <w:rFonts w:ascii="Times New Roman" w:eastAsia="Times New Roman" w:hAnsi="Times New Roman" w:cs="Times New Roman"/>
              <w:color w:val="3B3B3B"/>
              <w:szCs w:val="24"/>
              <w:lang w:eastAsia="ja-JP"/>
            </w:rPr>
          </w:pPr>
          <w:bookmarkStart w:id="0" w:name="_Hlk152915278"/>
          <w:r w:rsidRPr="00F60DCA">
            <w:rPr>
              <w:rFonts w:ascii="Times New Roman" w:eastAsia="Times New Roman" w:hAnsi="Times New Roman" w:cs="Times New Roman"/>
              <w:color w:val="3B3B3B"/>
              <w:szCs w:val="24"/>
              <w:lang w:eastAsia="ja-JP"/>
            </w:rPr>
            <w:t xml:space="preserve">First, get_by_id and get_by_tag </w:t>
          </w:r>
          <w:r w:rsidR="00F60DCA" w:rsidRPr="00F60DCA">
            <w:rPr>
              <w:rFonts w:ascii="Times New Roman" w:eastAsia="Times New Roman" w:hAnsi="Times New Roman" w:cs="Times New Roman"/>
              <w:color w:val="3B3B3B"/>
              <w:szCs w:val="24"/>
              <w:lang w:eastAsia="ja-JP"/>
            </w:rPr>
            <w:t>is</w:t>
          </w:r>
          <w:r w:rsidRPr="00F60DCA">
            <w:rPr>
              <w:rFonts w:ascii="Times New Roman" w:eastAsia="Times New Roman" w:hAnsi="Times New Roman" w:cs="Times New Roman"/>
              <w:color w:val="3B3B3B"/>
              <w:szCs w:val="24"/>
              <w:lang w:eastAsia="ja-JP"/>
            </w:rPr>
            <w:t xml:space="preserve"> used to assign specific elements in the HTML to Prolog variables. The bind is used to set up processing for keydown and keyup keyboard events. The processing is specified when a key is pressed and when a key is released. </w:t>
          </w:r>
        </w:p>
        <w:bookmarkEnd w:id="0"/>
        <w:p w14:paraId="5AEBB6CD" w14:textId="77777777" w:rsidR="008B7197" w:rsidRDefault="008B7197" w:rsidP="00977942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</w:p>
        <w:p w14:paraId="255BEF7A" w14:textId="77777777" w:rsidR="008B7197" w:rsidRDefault="008B7197" w:rsidP="00977942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</w:p>
        <w:p w14:paraId="090E1F4C" w14:textId="77777777" w:rsidR="008B7197" w:rsidRDefault="008B7197" w:rsidP="00977942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</w:p>
        <w:p w14:paraId="161C2518" w14:textId="77777777" w:rsidR="008B7197" w:rsidRDefault="008B7197" w:rsidP="00977942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</w:p>
        <w:p w14:paraId="387DAA8A" w14:textId="77777777" w:rsidR="00F60DCA" w:rsidRDefault="00F60DCA" w:rsidP="00977942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</w:p>
        <w:p w14:paraId="2B20912A" w14:textId="0B08BF2B" w:rsidR="00176F93" w:rsidRPr="00977942" w:rsidRDefault="00176F93" w:rsidP="00977942">
          <w:pPr>
            <w:shd w:val="clear" w:color="auto" w:fill="FFFFFF"/>
            <w:spacing w:line="285" w:lineRule="atLeast"/>
            <w:ind w:firstLine="0"/>
            <w:rPr>
              <w:rFonts w:ascii="Consolas" w:eastAsia="Times New Roman" w:hAnsi="Consolas" w:cs="Times New Roman"/>
              <w:color w:val="3B3B3B"/>
              <w:sz w:val="21"/>
              <w:szCs w:val="21"/>
              <w:lang w:eastAsia="ja-JP"/>
            </w:rPr>
          </w:pPr>
          <w:r>
            <w:rPr>
              <w:noProof/>
            </w:rPr>
            <w:lastRenderedPageBreak/>
            <w:drawing>
              <wp:inline distT="0" distB="0" distL="0" distR="0" wp14:anchorId="699A9B47" wp14:editId="7F59C8A9">
                <wp:extent cx="5166360" cy="3225327"/>
                <wp:effectExtent l="0" t="0" r="0" b="0"/>
                <wp:docPr id="331454573" name="図 1" descr="コンピューターのスクリーンショット&#10;&#10;自動的に生成された説明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1454573" name="図 1" descr="コンピューターのスクリーンショット&#10;&#10;自動的に生成された説明"/>
                        <pic:cNvPicPr/>
                      </pic:nvPicPr>
                      <pic:blipFill rotWithShape="1">
                        <a:blip r:embed="rId15"/>
                        <a:srcRect l="23205" t="28489" r="31410" b="21140"/>
                        <a:stretch/>
                      </pic:blipFill>
                      <pic:spPr bwMode="auto">
                        <a:xfrm>
                          <a:off x="0" y="0"/>
                          <a:ext cx="5183271" cy="32358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784C59EF" w14:textId="37030A82" w:rsidR="00176F93" w:rsidRDefault="00F60DCA" w:rsidP="003D343A">
          <w:pPr>
            <w:spacing w:line="240" w:lineRule="auto"/>
            <w:ind w:firstLine="0"/>
            <w:rPr>
              <w:rFonts w:ascii="Times New Roman" w:hAnsi="Times New Roman" w:cs="Times New Roman"/>
            </w:rPr>
          </w:pPr>
          <w:r w:rsidRPr="00F60DCA">
            <w:rPr>
              <w:rFonts w:ascii="Times New Roman" w:hAnsi="Times New Roman" w:cs="Times New Roman"/>
            </w:rPr>
            <w:t>It defines the action when the player presses the "W" key (up).</w:t>
          </w:r>
          <w:r>
            <w:rPr>
              <w:rFonts w:ascii="Times New Roman" w:hAnsi="Times New Roman" w:cs="Times New Roman"/>
            </w:rPr>
            <w:t xml:space="preserve">  The </w:t>
          </w:r>
          <w:r w:rsidRPr="00F60DCA">
            <w:rPr>
              <w:rFonts w:ascii="Times New Roman" w:hAnsi="Times New Roman" w:cs="Times New Roman"/>
            </w:rPr>
            <w:t>anim() sets the animation of each object. For example, anim(Submarine, up) changes the animation of a submarine to face upward.</w:t>
          </w:r>
          <w:r>
            <w:rPr>
              <w:rFonts w:ascii="Times New Roman" w:hAnsi="Times New Roman" w:cs="Times New Roman"/>
            </w:rPr>
            <w:t xml:space="preserve"> </w:t>
          </w:r>
          <w:r w:rsidRPr="00F60DCA">
            <w:rPr>
              <w:rFonts w:ascii="Times New Roman" w:hAnsi="Times New Roman" w:cs="Times New Roman"/>
            </w:rPr>
            <w:t xml:space="preserve">The move() moves each object a specified number of pixels in a specified direction. For example, move(Submarine, top, -5) moves the submarine up </w:t>
          </w:r>
          <w:r>
            <w:rPr>
              <w:rFonts w:ascii="Times New Roman" w:hAnsi="Times New Roman" w:cs="Times New Roman"/>
            </w:rPr>
            <w:t>-</w:t>
          </w:r>
          <w:r w:rsidRPr="00F60DCA">
            <w:rPr>
              <w:rFonts w:ascii="Times New Roman" w:hAnsi="Times New Roman" w:cs="Times New Roman"/>
            </w:rPr>
            <w:t>5 pixels.</w:t>
          </w:r>
        </w:p>
        <w:p w14:paraId="09E51D3D" w14:textId="77777777" w:rsidR="00F60DCA" w:rsidRDefault="00F60DCA" w:rsidP="00F60DCA">
          <w:pPr>
            <w:spacing w:line="360" w:lineRule="auto"/>
            <w:ind w:firstLine="0"/>
            <w:rPr>
              <w:rFonts w:ascii="Times New Roman" w:hAnsi="Times New Roman" w:cs="Times New Roman"/>
            </w:rPr>
          </w:pPr>
        </w:p>
        <w:p w14:paraId="71B080B8" w14:textId="5F1DC0ED" w:rsidR="00176F93" w:rsidRDefault="00176F93" w:rsidP="006F0411">
          <w:pPr>
            <w:ind w:firstLine="0"/>
            <w:rPr>
              <w:rFonts w:ascii="Times New Roman" w:hAnsi="Times New Roman" w:cs="Times New Roman"/>
            </w:rPr>
          </w:pPr>
          <w:r>
            <w:rPr>
              <w:noProof/>
            </w:rPr>
            <w:drawing>
              <wp:inline distT="0" distB="0" distL="0" distR="0" wp14:anchorId="137F25F5" wp14:editId="7AF1ADD6">
                <wp:extent cx="4527923" cy="2430780"/>
                <wp:effectExtent l="0" t="0" r="6350" b="7620"/>
                <wp:docPr id="1881054279" name="図 1" descr="コンピューターのスクリーンショット&#10;&#10;自動的に生成された説明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1054279" name="図 1" descr="コンピューターのスクリーンショット&#10;&#10;自動的に生成された説明"/>
                        <pic:cNvPicPr/>
                      </pic:nvPicPr>
                      <pic:blipFill rotWithShape="1">
                        <a:blip r:embed="rId16"/>
                        <a:srcRect l="23846" t="30314" r="51795" b="46439"/>
                        <a:stretch/>
                      </pic:blipFill>
                      <pic:spPr bwMode="auto">
                        <a:xfrm>
                          <a:off x="0" y="0"/>
                          <a:ext cx="4546688" cy="244085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4053677B" w14:textId="3D252328" w:rsidR="00F60DCA" w:rsidRPr="006F0411" w:rsidRDefault="003D343A" w:rsidP="006F0411">
          <w:pPr>
            <w:ind w:firstLine="0"/>
            <w:rPr>
              <w:rFonts w:ascii="Times New Roman" w:hAnsi="Times New Roman" w:cs="Times New Roman"/>
            </w:rPr>
          </w:pPr>
          <w:r w:rsidRPr="003D343A">
            <w:rPr>
              <w:rFonts w:ascii="Times New Roman" w:hAnsi="Times New Roman" w:cs="Times New Roman"/>
            </w:rPr>
            <w:t>The logic is defined when the submarine moves a specified number of pixels on a specified axis.</w:t>
          </w:r>
        </w:p>
        <w:p w14:paraId="04E62A9F" w14:textId="515CC823" w:rsidR="0051754C" w:rsidRDefault="00176F93" w:rsidP="00176F93">
          <w:pPr>
            <w:spacing w:line="360" w:lineRule="auto"/>
            <w:ind w:firstLine="0"/>
            <w:rPr>
              <w:rFonts w:ascii="Times New Roman" w:hAnsi="Times New Roman" w:cs="Times New Roman"/>
            </w:rPr>
          </w:pPr>
          <w:r>
            <w:rPr>
              <w:noProof/>
            </w:rPr>
            <w:lastRenderedPageBreak/>
            <w:drawing>
              <wp:inline distT="0" distB="0" distL="0" distR="0" wp14:anchorId="6F76C293" wp14:editId="1403A76B">
                <wp:extent cx="4140028" cy="1424940"/>
                <wp:effectExtent l="0" t="0" r="0" b="3810"/>
                <wp:docPr id="1892629731" name="図 1" descr="コンピューターのスクリーンショット&#10;&#10;自動的に生成された説明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2629731" name="図 1" descr="コンピューターのスクリーンショット&#10;&#10;自動的に生成された説明"/>
                        <pic:cNvPicPr/>
                      </pic:nvPicPr>
                      <pic:blipFill rotWithShape="1">
                        <a:blip r:embed="rId17"/>
                        <a:srcRect l="23205" t="41937" r="49231" b="41197"/>
                        <a:stretch/>
                      </pic:blipFill>
                      <pic:spPr bwMode="auto">
                        <a:xfrm>
                          <a:off x="0" y="0"/>
                          <a:ext cx="4145857" cy="142694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44094374" w14:textId="41BBA379" w:rsidR="003D343A" w:rsidRDefault="003D343A" w:rsidP="003D343A">
          <w:pPr>
            <w:spacing w:line="240" w:lineRule="auto"/>
            <w:ind w:firstLine="0"/>
            <w:rPr>
              <w:rFonts w:ascii="Times New Roman" w:hAnsi="Times New Roman" w:cs="Times New Roman"/>
            </w:rPr>
          </w:pPr>
          <w:r w:rsidRPr="003D343A">
            <w:rPr>
              <w:rFonts w:ascii="Times New Roman" w:hAnsi="Times New Roman" w:cs="Times New Roman"/>
            </w:rPr>
            <w:t>Logic is defined to change the submarine's animation based on the specified direction (Dir) and display the image in the new direction.</w:t>
          </w:r>
        </w:p>
        <w:p w14:paraId="4F304F97" w14:textId="77777777" w:rsidR="003D343A" w:rsidRDefault="003D343A" w:rsidP="00176F93">
          <w:pPr>
            <w:spacing w:line="360" w:lineRule="auto"/>
            <w:ind w:firstLine="0"/>
            <w:rPr>
              <w:rFonts w:ascii="Times New Roman" w:hAnsi="Times New Roman" w:cs="Times New Roman"/>
            </w:rPr>
          </w:pPr>
        </w:p>
        <w:p w14:paraId="3680A0E1" w14:textId="59FCEB6F" w:rsidR="00176F93" w:rsidRDefault="00176F93" w:rsidP="00176F93">
          <w:pPr>
            <w:spacing w:line="360" w:lineRule="auto"/>
            <w:ind w:firstLine="0"/>
            <w:rPr>
              <w:rFonts w:ascii="Times New Roman" w:hAnsi="Times New Roman" w:cs="Times New Roman"/>
            </w:rPr>
          </w:pPr>
          <w:r w:rsidRPr="00176F93">
            <w:rPr>
              <w:rFonts w:ascii="Times New Roman" w:hAnsi="Times New Roman" w:cs="Times New Roman"/>
              <w:highlight w:val="green"/>
            </w:rPr>
            <w:t>Modification</w:t>
          </w:r>
          <w:r>
            <w:rPr>
              <w:rFonts w:ascii="Times New Roman" w:hAnsi="Times New Roman" w:cs="Times New Roman"/>
            </w:rPr>
            <w:t xml:space="preserve"> </w:t>
          </w:r>
        </w:p>
        <w:p w14:paraId="3620042D" w14:textId="5B599B68" w:rsidR="00176F93" w:rsidRPr="006D4C49" w:rsidRDefault="00176F93" w:rsidP="00176F93">
          <w:pPr>
            <w:shd w:val="clear" w:color="auto" w:fill="FFFFFF"/>
            <w:spacing w:line="285" w:lineRule="atLeast"/>
            <w:ind w:firstLine="0"/>
            <w:rPr>
              <w:rFonts w:ascii="Times New Roman" w:eastAsia="Times New Roman" w:hAnsi="Times New Roman" w:cs="Times New Roman"/>
              <w:color w:val="3B3B3B"/>
              <w:szCs w:val="24"/>
              <w:lang w:eastAsia="ja-JP"/>
            </w:rPr>
          </w:pPr>
          <w:r w:rsidRPr="003D343A">
            <w:rPr>
              <w:rFonts w:ascii="Times New Roman" w:eastAsia="Times New Roman" w:hAnsi="Times New Roman" w:cs="Times New Roman"/>
              <w:color w:val="3B3B3B"/>
              <w:szCs w:val="24"/>
              <w:lang w:eastAsia="ja-JP"/>
            </w:rPr>
            <w:t xml:space="preserve">I made some modifications to the example code to make it more interesting. First, I increased the number of objects from one to seven. The main object is a </w:t>
          </w:r>
          <w:r w:rsidR="003D343A" w:rsidRPr="003D343A">
            <w:rPr>
              <w:rFonts w:ascii="Times New Roman" w:eastAsia="Times New Roman" w:hAnsi="Times New Roman" w:cs="Times New Roman"/>
              <w:color w:val="3B3B3B"/>
              <w:szCs w:val="24"/>
              <w:lang w:eastAsia="ja-JP"/>
            </w:rPr>
            <w:t>submarine,</w:t>
          </w:r>
          <w:r w:rsidRPr="003D343A">
            <w:rPr>
              <w:rFonts w:ascii="Times New Roman" w:eastAsia="Times New Roman" w:hAnsi="Times New Roman" w:cs="Times New Roman"/>
              <w:color w:val="3B3B3B"/>
              <w:szCs w:val="24"/>
              <w:lang w:eastAsia="ja-JP"/>
            </w:rPr>
            <w:t xml:space="preserve"> and the other objects are different kinds of fish. </w:t>
          </w:r>
          <w:r w:rsidR="003D343A" w:rsidRPr="003D343A">
            <w:rPr>
              <w:rFonts w:ascii="Times New Roman" w:eastAsia="Times New Roman" w:hAnsi="Times New Roman" w:cs="Times New Roman"/>
              <w:color w:val="3B3B3B"/>
              <w:szCs w:val="24"/>
              <w:lang w:eastAsia="ja-JP"/>
            </w:rPr>
            <w:t>The submarine moves in the direction of the user's keyboard input, but the other fish move in random directions I determine.</w:t>
          </w:r>
          <w:r w:rsidR="003D343A">
            <w:rPr>
              <w:rFonts w:ascii="Times New Roman" w:eastAsia="Times New Roman" w:hAnsi="Times New Roman" w:cs="Times New Roman"/>
              <w:color w:val="3B3B3B"/>
              <w:szCs w:val="24"/>
              <w:lang w:eastAsia="ja-JP"/>
            </w:rPr>
            <w:t xml:space="preserve"> </w:t>
          </w:r>
          <w:r w:rsidR="003D343A" w:rsidRPr="003D343A">
            <w:rPr>
              <w:rFonts w:ascii="Times New Roman" w:eastAsia="Times New Roman" w:hAnsi="Times New Roman" w:cs="Times New Roman"/>
              <w:color w:val="3B3B3B"/>
              <w:szCs w:val="24"/>
              <w:lang w:eastAsia="ja-JP"/>
            </w:rPr>
            <w:t>The distance moved also depends on the fish. Faster fish move farther, slower fish move less.</w:t>
          </w:r>
          <w:r w:rsidR="003D343A">
            <w:rPr>
              <w:rFonts w:ascii="Times New Roman" w:eastAsia="Times New Roman" w:hAnsi="Times New Roman" w:cs="Times New Roman"/>
              <w:color w:val="3B3B3B"/>
              <w:szCs w:val="24"/>
              <w:lang w:eastAsia="ja-JP"/>
            </w:rPr>
            <w:t xml:space="preserve"> </w:t>
          </w:r>
        </w:p>
        <w:p w14:paraId="1139B295" w14:textId="77777777" w:rsidR="00176F93" w:rsidRDefault="00176F93" w:rsidP="00176F93">
          <w:pPr>
            <w:spacing w:line="360" w:lineRule="auto"/>
            <w:ind w:firstLine="0"/>
            <w:rPr>
              <w:rFonts w:ascii="Times New Roman" w:hAnsi="Times New Roman" w:cs="Times New Roman"/>
            </w:rPr>
          </w:pPr>
        </w:p>
        <w:p w14:paraId="12F0E91C" w14:textId="72B240F6" w:rsidR="00E30378" w:rsidRPr="00176F93" w:rsidRDefault="00E30378" w:rsidP="00176F93">
          <w:pPr>
            <w:spacing w:line="360" w:lineRule="auto"/>
            <w:ind w:firstLine="0"/>
            <w:rPr>
              <w:rFonts w:ascii="Times New Roman" w:eastAsiaTheme="minorHAnsi" w:hAnsi="Times New Roman" w:cs="Times New Roman"/>
              <w:lang w:eastAsia="ja-JP"/>
            </w:rPr>
          </w:pPr>
          <w:r w:rsidRPr="00E30378">
            <w:rPr>
              <w:rFonts w:ascii="Times New Roman" w:eastAsiaTheme="minorHAnsi" w:hAnsi="Times New Roman" w:cs="Times New Roman"/>
              <w:highlight w:val="green"/>
              <w:lang w:eastAsia="ja-JP"/>
            </w:rPr>
            <w:t>How to execute the program</w:t>
          </w:r>
        </w:p>
      </w:sdtContent>
    </w:sdt>
    <w:p w14:paraId="0CFDBEFA" w14:textId="72A50BB4" w:rsidR="5E142C1A" w:rsidRDefault="00841E60" w:rsidP="00E30378">
      <w:pPr>
        <w:ind w:firstLine="0"/>
        <w:rPr>
          <w:rFonts w:ascii="Times New Roman" w:hAnsi="Times New Roman" w:cs="Times New Roman"/>
          <w:szCs w:val="24"/>
          <w:lang w:eastAsia="ja-JP"/>
        </w:rPr>
      </w:pPr>
      <w:r w:rsidRPr="00841E60">
        <w:rPr>
          <w:rFonts w:ascii="Times New Roman" w:hAnsi="Times New Roman" w:cs="Times New Roman"/>
          <w:szCs w:val="24"/>
          <w:lang w:eastAsia="ja-JP"/>
        </w:rPr>
        <w:t>Paste the submarine.html file on the web.</w:t>
      </w:r>
      <w:r>
        <w:rPr>
          <w:rFonts w:ascii="Times New Roman" w:hAnsi="Times New Roman" w:cs="Times New Roman"/>
          <w:szCs w:val="24"/>
          <w:lang w:eastAsia="ja-JP"/>
        </w:rPr>
        <w:t xml:space="preserve"> </w:t>
      </w:r>
    </w:p>
    <w:p w14:paraId="1066D28B" w14:textId="77777777" w:rsidR="00841E60" w:rsidRDefault="00841E60" w:rsidP="00E30378">
      <w:pPr>
        <w:ind w:firstLine="0"/>
        <w:rPr>
          <w:rFonts w:ascii="Times New Roman" w:hAnsi="Times New Roman" w:cs="Times New Roman"/>
          <w:szCs w:val="24"/>
          <w:lang w:eastAsia="ja-JP"/>
        </w:rPr>
      </w:pPr>
    </w:p>
    <w:p w14:paraId="66F5BD39" w14:textId="77777777" w:rsidR="00841E60" w:rsidRDefault="00841E60" w:rsidP="00E30378">
      <w:pPr>
        <w:ind w:firstLine="0"/>
        <w:rPr>
          <w:rFonts w:ascii="Times New Roman" w:hAnsi="Times New Roman" w:cs="Times New Roman"/>
          <w:szCs w:val="24"/>
          <w:lang w:eastAsia="ja-JP"/>
        </w:rPr>
      </w:pPr>
    </w:p>
    <w:p w14:paraId="693BB75C" w14:textId="77777777" w:rsidR="00841E60" w:rsidRDefault="00841E60" w:rsidP="00E30378">
      <w:pPr>
        <w:ind w:firstLine="0"/>
        <w:rPr>
          <w:rFonts w:ascii="Times New Roman" w:hAnsi="Times New Roman" w:cs="Times New Roman"/>
          <w:szCs w:val="24"/>
          <w:lang w:eastAsia="ja-JP"/>
        </w:rPr>
      </w:pPr>
    </w:p>
    <w:p w14:paraId="2AA29798" w14:textId="77777777" w:rsidR="00841E60" w:rsidRDefault="00841E60" w:rsidP="00E30378">
      <w:pPr>
        <w:ind w:firstLine="0"/>
        <w:rPr>
          <w:rFonts w:ascii="Times New Roman" w:hAnsi="Times New Roman" w:cs="Times New Roman"/>
          <w:szCs w:val="24"/>
          <w:lang w:eastAsia="ja-JP"/>
        </w:rPr>
      </w:pPr>
    </w:p>
    <w:p w14:paraId="6B9FED6A" w14:textId="77777777" w:rsidR="00841E60" w:rsidRDefault="00841E60" w:rsidP="00E30378">
      <w:pPr>
        <w:ind w:firstLine="0"/>
        <w:rPr>
          <w:rFonts w:ascii="Times New Roman" w:hAnsi="Times New Roman" w:cs="Times New Roman"/>
          <w:szCs w:val="24"/>
          <w:lang w:eastAsia="ja-JP"/>
        </w:rPr>
      </w:pPr>
    </w:p>
    <w:p w14:paraId="20FEE66C" w14:textId="77777777" w:rsidR="00841E60" w:rsidRDefault="00841E60" w:rsidP="00E30378">
      <w:pPr>
        <w:ind w:firstLine="0"/>
        <w:rPr>
          <w:rFonts w:ascii="Times New Roman" w:hAnsi="Times New Roman" w:cs="Times New Roman"/>
          <w:szCs w:val="24"/>
          <w:lang w:eastAsia="ja-JP"/>
        </w:rPr>
      </w:pPr>
    </w:p>
    <w:p w14:paraId="72562E70" w14:textId="77777777" w:rsidR="00841E60" w:rsidRDefault="00841E60" w:rsidP="00E30378">
      <w:pPr>
        <w:ind w:firstLine="0"/>
        <w:rPr>
          <w:rFonts w:ascii="Times New Roman" w:hAnsi="Times New Roman" w:cs="Times New Roman"/>
          <w:szCs w:val="24"/>
          <w:lang w:eastAsia="ja-JP"/>
        </w:rPr>
      </w:pPr>
    </w:p>
    <w:p w14:paraId="17F4C6B7" w14:textId="77777777" w:rsidR="00841E60" w:rsidRDefault="00841E60" w:rsidP="00E30378">
      <w:pPr>
        <w:ind w:firstLine="0"/>
        <w:rPr>
          <w:rFonts w:ascii="Times New Roman" w:hAnsi="Times New Roman" w:cs="Times New Roman"/>
          <w:szCs w:val="24"/>
          <w:lang w:eastAsia="ja-JP"/>
        </w:rPr>
      </w:pPr>
    </w:p>
    <w:p w14:paraId="303D1954" w14:textId="77777777" w:rsidR="00841E60" w:rsidRDefault="00841E60" w:rsidP="00E30378">
      <w:pPr>
        <w:ind w:firstLine="0"/>
        <w:rPr>
          <w:rFonts w:ascii="Times New Roman" w:hAnsi="Times New Roman" w:cs="Times New Roman"/>
          <w:szCs w:val="24"/>
          <w:lang w:eastAsia="ja-JP"/>
        </w:rPr>
      </w:pPr>
    </w:p>
    <w:p w14:paraId="595DA8A6" w14:textId="77777777" w:rsidR="00841E60" w:rsidRDefault="00841E60" w:rsidP="00E30378">
      <w:pPr>
        <w:ind w:firstLine="0"/>
        <w:rPr>
          <w:rFonts w:ascii="Times New Roman" w:hAnsi="Times New Roman" w:cs="Times New Roman"/>
          <w:szCs w:val="24"/>
          <w:lang w:eastAsia="ja-JP"/>
        </w:rPr>
      </w:pPr>
    </w:p>
    <w:p w14:paraId="38E857A2" w14:textId="77777777" w:rsidR="00841E60" w:rsidRDefault="00841E60" w:rsidP="00E30378">
      <w:pPr>
        <w:ind w:firstLine="0"/>
        <w:rPr>
          <w:rFonts w:ascii="Times New Roman" w:hAnsi="Times New Roman" w:cs="Times New Roman"/>
          <w:szCs w:val="24"/>
          <w:lang w:eastAsia="ja-JP"/>
        </w:rPr>
      </w:pPr>
    </w:p>
    <w:p w14:paraId="78EC359E" w14:textId="36739789" w:rsidR="00841E60" w:rsidRDefault="00841E60" w:rsidP="00E30378">
      <w:pPr>
        <w:ind w:firstLine="0"/>
        <w:rPr>
          <w:rFonts w:ascii="Times New Roman" w:hAnsi="Times New Roman" w:cs="Times New Roman"/>
          <w:szCs w:val="24"/>
          <w:lang w:eastAsia="ja-JP"/>
        </w:rPr>
      </w:pPr>
      <w:r w:rsidRPr="00841E60">
        <w:rPr>
          <w:rFonts w:ascii="Times New Roman" w:hAnsi="Times New Roman" w:cs="Times New Roman"/>
          <w:szCs w:val="24"/>
          <w:highlight w:val="green"/>
          <w:lang w:eastAsia="ja-JP"/>
        </w:rPr>
        <w:lastRenderedPageBreak/>
        <w:t>Output</w:t>
      </w:r>
    </w:p>
    <w:p w14:paraId="2B207BC2" w14:textId="6D182EF1" w:rsidR="00841E60" w:rsidRDefault="00841E60" w:rsidP="00E30378">
      <w:pPr>
        <w:ind w:firstLine="0"/>
        <w:rPr>
          <w:rFonts w:ascii="Times New Roman" w:hAnsi="Times New Roman" w:cs="Times New Roman"/>
          <w:szCs w:val="24"/>
          <w:lang w:eastAsia="ja-JP"/>
        </w:rPr>
      </w:pPr>
      <w:r>
        <w:rPr>
          <w:noProof/>
        </w:rPr>
        <w:drawing>
          <wp:inline distT="0" distB="0" distL="0" distR="0" wp14:anchorId="53CDC43E" wp14:editId="603BBE5A">
            <wp:extent cx="5577840" cy="3288860"/>
            <wp:effectExtent l="0" t="0" r="3810" b="6985"/>
            <wp:docPr id="146889317" name="図 1" descr="コンピューターの画面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9317" name="図 1" descr="コンピューターの画面&#10;&#10;自動的に生成された説明"/>
                    <pic:cNvPicPr/>
                  </pic:nvPicPr>
                  <pic:blipFill rotWithShape="1">
                    <a:blip r:embed="rId18"/>
                    <a:srcRect l="6923" t="2963" r="6539" b="6325"/>
                    <a:stretch/>
                  </pic:blipFill>
                  <pic:spPr bwMode="auto">
                    <a:xfrm>
                      <a:off x="0" y="0"/>
                      <a:ext cx="5581185" cy="3290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97E47" w14:textId="0679C91C" w:rsidR="00841E60" w:rsidRPr="00841E60" w:rsidRDefault="00841E60" w:rsidP="00200C41">
      <w:pPr>
        <w:spacing w:line="240" w:lineRule="auto"/>
        <w:ind w:firstLine="0"/>
        <w:rPr>
          <w:rFonts w:ascii="Times New Roman" w:hAnsi="Times New Roman" w:cs="Times New Roman"/>
          <w:szCs w:val="24"/>
          <w:lang w:eastAsia="ja-JP"/>
        </w:rPr>
      </w:pPr>
      <w:r w:rsidRPr="00841E60">
        <w:rPr>
          <w:rFonts w:ascii="Times New Roman" w:hAnsi="Times New Roman" w:cs="Times New Roman"/>
          <w:szCs w:val="24"/>
          <w:lang w:eastAsia="ja-JP"/>
        </w:rPr>
        <w:t>Press W to move the submarine up.</w:t>
      </w:r>
    </w:p>
    <w:p w14:paraId="154A04D9" w14:textId="0924F60A" w:rsidR="00841E60" w:rsidRPr="00841E60" w:rsidRDefault="00841E60" w:rsidP="00200C41">
      <w:pPr>
        <w:spacing w:line="240" w:lineRule="auto"/>
        <w:ind w:firstLine="0"/>
        <w:rPr>
          <w:rFonts w:ascii="Times New Roman" w:hAnsi="Times New Roman" w:cs="Times New Roman"/>
          <w:szCs w:val="24"/>
          <w:lang w:eastAsia="ja-JP"/>
        </w:rPr>
      </w:pPr>
      <w:r w:rsidRPr="00841E60">
        <w:rPr>
          <w:rFonts w:ascii="Times New Roman" w:hAnsi="Times New Roman" w:cs="Times New Roman"/>
          <w:szCs w:val="24"/>
          <w:lang w:eastAsia="ja-JP"/>
        </w:rPr>
        <w:t>Press A to move left.</w:t>
      </w:r>
    </w:p>
    <w:p w14:paraId="0C0080AE" w14:textId="69FFA051" w:rsidR="00841E60" w:rsidRPr="00841E60" w:rsidRDefault="00841E60" w:rsidP="00200C41">
      <w:pPr>
        <w:spacing w:line="240" w:lineRule="auto"/>
        <w:ind w:firstLine="0"/>
        <w:rPr>
          <w:rFonts w:ascii="Times New Roman" w:hAnsi="Times New Roman" w:cs="Times New Roman"/>
          <w:szCs w:val="24"/>
          <w:lang w:eastAsia="ja-JP"/>
        </w:rPr>
      </w:pPr>
      <w:r w:rsidRPr="00841E60">
        <w:rPr>
          <w:rFonts w:ascii="Times New Roman" w:hAnsi="Times New Roman" w:cs="Times New Roman"/>
          <w:szCs w:val="24"/>
          <w:lang w:eastAsia="ja-JP"/>
        </w:rPr>
        <w:t>Press D to move right.</w:t>
      </w:r>
    </w:p>
    <w:p w14:paraId="4A6AF102" w14:textId="0A5553BA" w:rsidR="00841E60" w:rsidRDefault="00841E60" w:rsidP="00200C41">
      <w:pPr>
        <w:spacing w:line="240" w:lineRule="auto"/>
        <w:ind w:firstLine="0"/>
        <w:rPr>
          <w:rFonts w:ascii="Times New Roman" w:hAnsi="Times New Roman" w:cs="Times New Roman"/>
          <w:szCs w:val="24"/>
          <w:lang w:eastAsia="ja-JP"/>
        </w:rPr>
      </w:pPr>
      <w:r w:rsidRPr="00841E60">
        <w:rPr>
          <w:rFonts w:ascii="Times New Roman" w:hAnsi="Times New Roman" w:cs="Times New Roman"/>
          <w:szCs w:val="24"/>
          <w:lang w:eastAsia="ja-JP"/>
        </w:rPr>
        <w:t>Press S to move down.</w:t>
      </w:r>
    </w:p>
    <w:p w14:paraId="4AD22E4E" w14:textId="7F95968D" w:rsidR="00200C41" w:rsidRDefault="00200C41" w:rsidP="00200C41">
      <w:pPr>
        <w:spacing w:line="240" w:lineRule="auto"/>
        <w:ind w:firstLine="0"/>
        <w:rPr>
          <w:rFonts w:ascii="Times New Roman" w:hAnsi="Times New Roman" w:cs="Times New Roman"/>
          <w:szCs w:val="24"/>
          <w:lang w:eastAsia="ja-JP"/>
        </w:rPr>
      </w:pPr>
      <w:r w:rsidRPr="00200C41">
        <w:rPr>
          <w:rFonts w:ascii="Times New Roman" w:hAnsi="Times New Roman" w:cs="Times New Roman"/>
          <w:szCs w:val="24"/>
          <w:lang w:eastAsia="ja-JP"/>
        </w:rPr>
        <w:t>Press P to display the bubble.</w:t>
      </w:r>
    </w:p>
    <w:p w14:paraId="1427DB57" w14:textId="58164749" w:rsidR="00090D8C" w:rsidRDefault="00200C41" w:rsidP="00090D8C">
      <w:pPr>
        <w:spacing w:line="240" w:lineRule="auto"/>
        <w:ind w:firstLine="0"/>
        <w:rPr>
          <w:rFonts w:ascii="Times New Roman" w:hAnsi="Times New Roman" w:cs="Times New Roman"/>
          <w:szCs w:val="24"/>
          <w:lang w:eastAsia="ja-JP"/>
        </w:rPr>
      </w:pPr>
      <w:r w:rsidRPr="00200C41">
        <w:rPr>
          <w:rFonts w:ascii="Times New Roman" w:hAnsi="Times New Roman" w:cs="Times New Roman"/>
          <w:szCs w:val="24"/>
          <w:lang w:eastAsia="ja-JP"/>
        </w:rPr>
        <w:t>Note that running it for a long time will slow down the processing speed.</w:t>
      </w:r>
    </w:p>
    <w:p w14:paraId="1092515D" w14:textId="77777777" w:rsidR="00090D8C" w:rsidRDefault="00090D8C" w:rsidP="00090D8C">
      <w:pPr>
        <w:spacing w:line="240" w:lineRule="auto"/>
        <w:ind w:firstLine="0"/>
        <w:rPr>
          <w:rFonts w:ascii="Times New Roman" w:hAnsi="Times New Roman" w:cs="Times New Roman"/>
          <w:szCs w:val="24"/>
          <w:lang w:eastAsia="ja-JP"/>
        </w:rPr>
      </w:pPr>
    </w:p>
    <w:p w14:paraId="600F073A" w14:textId="7B8DDB81" w:rsidR="00090D8C" w:rsidRDefault="00090D8C" w:rsidP="00090D8C">
      <w:pPr>
        <w:spacing w:after="240" w:line="240" w:lineRule="auto"/>
        <w:ind w:firstLine="0"/>
        <w:jc w:val="center"/>
        <w:rPr>
          <w:rFonts w:ascii="Times New Roman" w:hAnsi="Times New Roman" w:cs="Times New Roman"/>
          <w:szCs w:val="24"/>
          <w:lang w:eastAsia="ja-JP"/>
        </w:rPr>
      </w:pPr>
      <w:r w:rsidRPr="00090D8C">
        <w:rPr>
          <w:rFonts w:ascii="Times New Roman" w:hAnsi="Times New Roman" w:cs="Times New Roman"/>
          <w:szCs w:val="24"/>
          <w:highlight w:val="yellow"/>
          <w:lang w:eastAsia="ja-JP"/>
        </w:rPr>
        <w:t>Prolog vs Other Language</w:t>
      </w:r>
    </w:p>
    <w:p w14:paraId="73FAF4D8" w14:textId="4A10B7B5" w:rsidR="00090D8C" w:rsidRDefault="00090D8C" w:rsidP="00090D8C">
      <w:pPr>
        <w:spacing w:line="360" w:lineRule="auto"/>
        <w:ind w:firstLine="0"/>
        <w:rPr>
          <w:rFonts w:ascii="Times New Roman" w:eastAsia="Calibri" w:hAnsi="Times New Roman" w:cs="Times New Roman"/>
          <w:szCs w:val="24"/>
          <w:lang w:eastAsia="ja-JP"/>
        </w:rPr>
      </w:pPr>
      <w:r>
        <w:rPr>
          <w:rFonts w:ascii="Times New Roman" w:eastAsia="Calibri" w:hAnsi="Times New Roman" w:cs="Times New Roman"/>
          <w:szCs w:val="24"/>
          <w:lang w:eastAsia="ja-JP"/>
        </w:rPr>
        <w:tab/>
      </w:r>
      <w:r w:rsidRPr="00090D8C">
        <w:rPr>
          <w:rFonts w:ascii="Times New Roman" w:eastAsia="Calibri" w:hAnsi="Times New Roman" w:cs="Times New Roman"/>
          <w:szCs w:val="24"/>
          <w:lang w:eastAsia="ja-JP"/>
        </w:rPr>
        <w:t>Compared to other languages, Prolog is able to express logical game logics, allowing it to avoid complex processing.</w:t>
      </w:r>
      <w:r>
        <w:rPr>
          <w:rFonts w:ascii="Times New Roman" w:eastAsia="Calibri" w:hAnsi="Times New Roman" w:cs="Times New Roman"/>
          <w:szCs w:val="24"/>
          <w:lang w:eastAsia="ja-JP"/>
        </w:rPr>
        <w:t xml:space="preserve"> </w:t>
      </w:r>
      <w:r w:rsidR="001604FC" w:rsidRPr="001604FC">
        <w:rPr>
          <w:rFonts w:ascii="Times New Roman" w:eastAsia="Calibri" w:hAnsi="Times New Roman" w:cs="Times New Roman"/>
          <w:szCs w:val="24"/>
          <w:lang w:eastAsia="ja-JP"/>
        </w:rPr>
        <w:t>Also, Readability and Writability may be better than other languages because of the simplicity of the code.</w:t>
      </w:r>
      <w:r w:rsidR="001604FC">
        <w:rPr>
          <w:rFonts w:ascii="Times New Roman" w:eastAsia="Calibri" w:hAnsi="Times New Roman" w:cs="Times New Roman"/>
          <w:szCs w:val="24"/>
          <w:lang w:eastAsia="ja-JP"/>
        </w:rPr>
        <w:t xml:space="preserve"> </w:t>
      </w:r>
    </w:p>
    <w:p w14:paraId="716A3976" w14:textId="77777777" w:rsidR="001604FC" w:rsidRDefault="001604FC" w:rsidP="00090D8C">
      <w:pPr>
        <w:spacing w:line="360" w:lineRule="auto"/>
        <w:ind w:firstLine="0"/>
        <w:rPr>
          <w:rFonts w:ascii="Times New Roman" w:eastAsia="Calibri" w:hAnsi="Times New Roman" w:cs="Times New Roman"/>
          <w:szCs w:val="24"/>
          <w:lang w:eastAsia="ja-JP"/>
        </w:rPr>
      </w:pPr>
    </w:p>
    <w:p w14:paraId="3E58A2FA" w14:textId="1619AE02" w:rsidR="001604FC" w:rsidRDefault="001604FC" w:rsidP="001604FC">
      <w:pPr>
        <w:spacing w:after="240" w:line="240" w:lineRule="auto"/>
        <w:ind w:firstLine="0"/>
        <w:jc w:val="center"/>
        <w:rPr>
          <w:rFonts w:ascii="Times New Roman" w:hAnsi="Times New Roman" w:cs="Times New Roman"/>
          <w:szCs w:val="24"/>
          <w:lang w:eastAsia="ja-JP"/>
        </w:rPr>
      </w:pPr>
      <w:r w:rsidRPr="001604FC">
        <w:rPr>
          <w:rFonts w:ascii="Times New Roman" w:hAnsi="Times New Roman" w:cs="Times New Roman"/>
          <w:szCs w:val="24"/>
          <w:highlight w:val="yellow"/>
          <w:lang w:eastAsia="ja-JP"/>
        </w:rPr>
        <w:t>Summary</w:t>
      </w:r>
    </w:p>
    <w:p w14:paraId="0097104A" w14:textId="1AB4D5EE" w:rsidR="001604FC" w:rsidRPr="00090D8C" w:rsidRDefault="001604FC" w:rsidP="001604FC">
      <w:pPr>
        <w:spacing w:line="360" w:lineRule="auto"/>
        <w:rPr>
          <w:rFonts w:ascii="Times New Roman" w:eastAsia="Calibri" w:hAnsi="Times New Roman" w:cs="Times New Roman"/>
          <w:szCs w:val="24"/>
          <w:lang w:eastAsia="ja-JP"/>
        </w:rPr>
      </w:pPr>
      <w:r w:rsidRPr="001604FC">
        <w:rPr>
          <w:rFonts w:ascii="Times New Roman" w:eastAsia="Calibri" w:hAnsi="Times New Roman" w:cs="Times New Roman"/>
          <w:szCs w:val="24"/>
          <w:lang w:eastAsia="ja-JP"/>
        </w:rPr>
        <w:t>I did not have much time for this assignment, so I only understood a little about Prolog, but I thought it was a very interesting language.</w:t>
      </w:r>
      <w:r>
        <w:rPr>
          <w:rFonts w:ascii="Times New Roman" w:eastAsia="Calibri" w:hAnsi="Times New Roman" w:cs="Times New Roman"/>
          <w:szCs w:val="24"/>
          <w:lang w:eastAsia="ja-JP"/>
        </w:rPr>
        <w:t xml:space="preserve"> </w:t>
      </w:r>
      <w:r w:rsidRPr="001604FC">
        <w:rPr>
          <w:rFonts w:ascii="Times New Roman" w:eastAsia="Calibri" w:hAnsi="Times New Roman" w:cs="Times New Roman"/>
          <w:szCs w:val="24"/>
          <w:lang w:eastAsia="ja-JP"/>
        </w:rPr>
        <w:t>I would also like to learn a little more about prolog.</w:t>
      </w:r>
      <w:r>
        <w:rPr>
          <w:rFonts w:ascii="Times New Roman" w:eastAsia="Calibri" w:hAnsi="Times New Roman" w:cs="Times New Roman"/>
          <w:szCs w:val="24"/>
          <w:lang w:eastAsia="ja-JP"/>
        </w:rPr>
        <w:t xml:space="preserve"> </w:t>
      </w:r>
    </w:p>
    <w:sectPr w:rsidR="001604FC" w:rsidRPr="00090D8C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DDFEA9" w14:textId="77777777" w:rsidR="00AB6D15" w:rsidRDefault="00AB6D15" w:rsidP="00F157B2">
      <w:pPr>
        <w:spacing w:line="240" w:lineRule="auto"/>
      </w:pPr>
      <w:r>
        <w:separator/>
      </w:r>
    </w:p>
    <w:p w14:paraId="297F8644" w14:textId="77777777" w:rsidR="00AB6D15" w:rsidRDefault="00AB6D15"/>
  </w:endnote>
  <w:endnote w:type="continuationSeparator" w:id="0">
    <w:p w14:paraId="129A6337" w14:textId="77777777" w:rsidR="00AB6D15" w:rsidRDefault="00AB6D15" w:rsidP="00F157B2">
      <w:pPr>
        <w:spacing w:line="240" w:lineRule="auto"/>
      </w:pPr>
      <w:r>
        <w:continuationSeparator/>
      </w:r>
    </w:p>
    <w:p w14:paraId="47DCEF46" w14:textId="77777777" w:rsidR="00AB6D15" w:rsidRDefault="00AB6D1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38C1F2" w14:textId="77777777" w:rsidR="00AB6D15" w:rsidRDefault="00AB6D15" w:rsidP="00F157B2">
      <w:pPr>
        <w:spacing w:line="240" w:lineRule="auto"/>
      </w:pPr>
      <w:r>
        <w:separator/>
      </w:r>
    </w:p>
    <w:p w14:paraId="4875338F" w14:textId="77777777" w:rsidR="00AB6D15" w:rsidRDefault="00AB6D15"/>
  </w:footnote>
  <w:footnote w:type="continuationSeparator" w:id="0">
    <w:p w14:paraId="06D775E9" w14:textId="77777777" w:rsidR="00AB6D15" w:rsidRDefault="00AB6D15" w:rsidP="00F157B2">
      <w:pPr>
        <w:spacing w:line="240" w:lineRule="auto"/>
      </w:pPr>
      <w:r>
        <w:continuationSeparator/>
      </w:r>
    </w:p>
    <w:p w14:paraId="12D315E8" w14:textId="77777777" w:rsidR="00AB6D15" w:rsidRDefault="00AB6D1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4AA771" w14:textId="16F060F9" w:rsidR="00F157B2" w:rsidRDefault="00000000" w:rsidP="00F157B2">
    <w:pPr>
      <w:pStyle w:val="Header"/>
      <w:jc w:val="right"/>
    </w:pPr>
    <w:sdt>
      <w:sdtPr>
        <w:id w:val="-484551897"/>
        <w:placeholder>
          <w:docPart w:val="DC22D6BCFEB84BE0995927DEFB3BD68F"/>
        </w:placeholder>
        <w15:appearance w15:val="hidden"/>
      </w:sdtPr>
      <w:sdtContent>
        <w:r w:rsidR="003E16CA">
          <w:t>Tsunamura</w:t>
        </w:r>
      </w:sdtContent>
    </w:sdt>
    <w:r w:rsidR="00F157B2">
      <w:t xml:space="preserve"> </w:t>
    </w:r>
    <w:sdt>
      <w:sdtPr>
        <w:id w:val="-1182894669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F157B2">
          <w:fldChar w:fldCharType="begin"/>
        </w:r>
        <w:r w:rsidR="00F157B2">
          <w:instrText xml:space="preserve"> PAGE   \* MERGEFORMAT </w:instrText>
        </w:r>
        <w:r w:rsidR="00F157B2">
          <w:fldChar w:fldCharType="separate"/>
        </w:r>
        <w:r w:rsidR="00F157B2">
          <w:rPr>
            <w:noProof/>
          </w:rPr>
          <w:t>2</w:t>
        </w:r>
        <w:r w:rsidR="00F157B2">
          <w:rPr>
            <w:noProof/>
          </w:rPr>
          <w:fldChar w:fldCharType="end"/>
        </w:r>
      </w:sdtContent>
    </w:sdt>
  </w:p>
  <w:p w14:paraId="2706577E" w14:textId="77777777" w:rsidR="00F157B2" w:rsidRDefault="00F157B2">
    <w:pPr>
      <w:pStyle w:val="Header"/>
    </w:pPr>
  </w:p>
  <w:p w14:paraId="39575484" w14:textId="77777777" w:rsidR="00C0654B" w:rsidRDefault="00C0654B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6CA"/>
    <w:rsid w:val="00045E27"/>
    <w:rsid w:val="00090D8C"/>
    <w:rsid w:val="000A10DD"/>
    <w:rsid w:val="000C3472"/>
    <w:rsid w:val="001604FC"/>
    <w:rsid w:val="00176F93"/>
    <w:rsid w:val="001F29D1"/>
    <w:rsid w:val="00200C41"/>
    <w:rsid w:val="00204334"/>
    <w:rsid w:val="00244F3D"/>
    <w:rsid w:val="002D702F"/>
    <w:rsid w:val="0032348F"/>
    <w:rsid w:val="003252BA"/>
    <w:rsid w:val="003D343A"/>
    <w:rsid w:val="003E16CA"/>
    <w:rsid w:val="00403937"/>
    <w:rsid w:val="0043896F"/>
    <w:rsid w:val="004C4619"/>
    <w:rsid w:val="00502084"/>
    <w:rsid w:val="0051754C"/>
    <w:rsid w:val="0052278D"/>
    <w:rsid w:val="0052747D"/>
    <w:rsid w:val="00550F36"/>
    <w:rsid w:val="005D3126"/>
    <w:rsid w:val="0060224C"/>
    <w:rsid w:val="00645EDE"/>
    <w:rsid w:val="006A078D"/>
    <w:rsid w:val="006D4C49"/>
    <w:rsid w:val="006F0411"/>
    <w:rsid w:val="00722EC4"/>
    <w:rsid w:val="00754B7A"/>
    <w:rsid w:val="00785EC9"/>
    <w:rsid w:val="007A56E6"/>
    <w:rsid w:val="007B3868"/>
    <w:rsid w:val="00841E60"/>
    <w:rsid w:val="00874ADF"/>
    <w:rsid w:val="008A42C4"/>
    <w:rsid w:val="008B7197"/>
    <w:rsid w:val="00904A29"/>
    <w:rsid w:val="0094428C"/>
    <w:rsid w:val="00946008"/>
    <w:rsid w:val="00977942"/>
    <w:rsid w:val="00A223DE"/>
    <w:rsid w:val="00A25A7D"/>
    <w:rsid w:val="00AB6D15"/>
    <w:rsid w:val="00AF4726"/>
    <w:rsid w:val="00B329F1"/>
    <w:rsid w:val="00B414AC"/>
    <w:rsid w:val="00B9778F"/>
    <w:rsid w:val="00BB4959"/>
    <w:rsid w:val="00BF496D"/>
    <w:rsid w:val="00C0654B"/>
    <w:rsid w:val="00C55D64"/>
    <w:rsid w:val="00C80F7E"/>
    <w:rsid w:val="00CA071F"/>
    <w:rsid w:val="00CF798C"/>
    <w:rsid w:val="00D23F69"/>
    <w:rsid w:val="00D61983"/>
    <w:rsid w:val="00DC7C64"/>
    <w:rsid w:val="00DF40CF"/>
    <w:rsid w:val="00E30378"/>
    <w:rsid w:val="00E31EAF"/>
    <w:rsid w:val="00E652FB"/>
    <w:rsid w:val="00EB69CC"/>
    <w:rsid w:val="00F157B2"/>
    <w:rsid w:val="00F60DCA"/>
    <w:rsid w:val="00FB6AA6"/>
    <w:rsid w:val="0301E0AD"/>
    <w:rsid w:val="0A65AE72"/>
    <w:rsid w:val="11ADF6F5"/>
    <w:rsid w:val="14D36F52"/>
    <w:rsid w:val="1B2EFEF6"/>
    <w:rsid w:val="24DD8B64"/>
    <w:rsid w:val="2BD8220A"/>
    <w:rsid w:val="322A8CD8"/>
    <w:rsid w:val="3925AE3A"/>
    <w:rsid w:val="464504E4"/>
    <w:rsid w:val="4F7B8650"/>
    <w:rsid w:val="4FD96860"/>
    <w:rsid w:val="513D01D0"/>
    <w:rsid w:val="517C4945"/>
    <w:rsid w:val="51EB11EF"/>
    <w:rsid w:val="5378BD93"/>
    <w:rsid w:val="542981D5"/>
    <w:rsid w:val="54743B3B"/>
    <w:rsid w:val="56E2B8AC"/>
    <w:rsid w:val="57EFA3FC"/>
    <w:rsid w:val="5851A853"/>
    <w:rsid w:val="5E142C1A"/>
    <w:rsid w:val="6AD8BD77"/>
    <w:rsid w:val="6C290B24"/>
    <w:rsid w:val="6C5EF24B"/>
    <w:rsid w:val="70C75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03A18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3126"/>
    <w:pPr>
      <w:spacing w:after="0" w:line="480" w:lineRule="auto"/>
      <w:ind w:firstLine="720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57B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57B2"/>
  </w:style>
  <w:style w:type="paragraph" w:styleId="Footer">
    <w:name w:val="footer"/>
    <w:basedOn w:val="Normal"/>
    <w:link w:val="FooterChar"/>
    <w:uiPriority w:val="99"/>
    <w:unhideWhenUsed/>
    <w:rsid w:val="00F157B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57B2"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6A078D"/>
    <w:rPr>
      <w:color w:val="666666"/>
    </w:rPr>
  </w:style>
  <w:style w:type="paragraph" w:styleId="Title">
    <w:name w:val="Title"/>
    <w:basedOn w:val="Normal"/>
    <w:next w:val="Normal"/>
    <w:link w:val="TitleChar"/>
    <w:uiPriority w:val="10"/>
    <w:qFormat/>
    <w:rsid w:val="006A078D"/>
    <w:pPr>
      <w:ind w:firstLine="0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078D"/>
    <w:rPr>
      <w:rFonts w:eastAsiaTheme="majorEastAsia" w:cstheme="majorBidi"/>
      <w:spacing w:val="-10"/>
      <w:kern w:val="28"/>
      <w:sz w:val="24"/>
      <w:szCs w:val="56"/>
    </w:rPr>
  </w:style>
  <w:style w:type="paragraph" w:customStyle="1" w:styleId="ContactInfo">
    <w:name w:val="Contact Info"/>
    <w:basedOn w:val="Normal"/>
    <w:qFormat/>
    <w:rsid w:val="006A078D"/>
    <w:pPr>
      <w:ind w:firstLine="0"/>
    </w:pPr>
    <w:rPr>
      <w:szCs w:val="24"/>
    </w:rPr>
  </w:style>
  <w:style w:type="character" w:styleId="Emphasis">
    <w:name w:val="Emphasis"/>
    <w:basedOn w:val="DefaultParagraphFont"/>
    <w:uiPriority w:val="20"/>
    <w:qFormat/>
    <w:rsid w:val="006A078D"/>
    <w:rPr>
      <w:b/>
      <w:i w:val="0"/>
      <w:iCs/>
    </w:rPr>
  </w:style>
  <w:style w:type="paragraph" w:customStyle="1" w:styleId="NoIndent">
    <w:name w:val="No Indent"/>
    <w:basedOn w:val="Normal"/>
    <w:qFormat/>
    <w:rsid w:val="005D3126"/>
    <w:pPr>
      <w:ind w:firstLine="0"/>
    </w:pPr>
    <w:rPr>
      <w:noProof/>
    </w:rPr>
  </w:style>
  <w:style w:type="character" w:styleId="UnresolvedMention">
    <w:name w:val="Unresolved Mention"/>
    <w:basedOn w:val="DefaultParagraphFont"/>
    <w:uiPriority w:val="99"/>
    <w:semiHidden/>
    <w:unhideWhenUsed/>
    <w:rsid w:val="005D3126"/>
    <w:rPr>
      <w:color w:val="605E5C"/>
      <w:shd w:val="clear" w:color="auto" w:fill="E1DFDD"/>
    </w:rPr>
  </w:style>
  <w:style w:type="character" w:customStyle="1" w:styleId="Italics">
    <w:name w:val="Italics"/>
    <w:uiPriority w:val="1"/>
    <w:qFormat/>
    <w:rsid w:val="005D3126"/>
    <w:rPr>
      <w:rFonts w:eastAsiaTheme="minorEastAsia"/>
      <w:i/>
      <w:iCs/>
      <w:szCs w:val="24"/>
    </w:rPr>
  </w:style>
  <w:style w:type="paragraph" w:styleId="NoSpacing">
    <w:name w:val="No Spacing"/>
    <w:uiPriority w:val="1"/>
    <w:qFormat/>
    <w:rsid w:val="005D3126"/>
    <w:pPr>
      <w:spacing w:after="0" w:line="240" w:lineRule="auto"/>
      <w:ind w:firstLine="720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61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86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2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0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3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4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1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8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5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1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16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tau-prolog.org/downloads" TargetMode="Externa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hyperlink" Target="https://athena.ecs.csus.edu/~mei/logicp/prolog/programming-examples.html" TargetMode="Externa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thena.ecs.csus.edu/~mei/logicp/prolog/programming-examples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10" Type="http://schemas.openxmlformats.org/officeDocument/2006/relationships/hyperlink" Target="https://athena.ecs.csus.edu/~mei/logicp/prolog/programming-examples.html" TargetMode="External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tsun\AppData\Roaming\Microsoft\Templates\MLA%20style%20paper%209th%20editio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A6F2E88F470F4EBA9DEE7EFAA2A6DE39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CFD6E039-D3A9-4ECA-BBC9-D74D88523A17}"/>
      </w:docPartPr>
      <w:docPartBody>
        <w:p w:rsidR="00545148" w:rsidRDefault="00000000">
          <w:pPr>
            <w:pStyle w:val="A6F2E88F470F4EBA9DEE7EFAA2A6DE39"/>
          </w:pPr>
          <w:r w:rsidRPr="006A078D">
            <w:t>Exploring the Symbolism of Birds in Classic Literature: A Comparative Study</w:t>
          </w:r>
        </w:p>
      </w:docPartBody>
    </w:docPart>
    <w:docPart>
      <w:docPartPr>
        <w:name w:val="DC22D6BCFEB84BE0995927DEFB3BD68F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DCB53C41-899B-4F18-B166-D30BEEB62454}"/>
      </w:docPartPr>
      <w:docPartBody>
        <w:p w:rsidR="00545148" w:rsidRDefault="002C1500" w:rsidP="002C1500">
          <w:pPr>
            <w:pStyle w:val="DC22D6BCFEB84BE0995927DEFB3BD68F"/>
          </w:pPr>
          <w:r w:rsidRPr="005D3126">
            <w:t>Rama Gokhale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500"/>
    <w:rsid w:val="002C1500"/>
    <w:rsid w:val="003713A8"/>
    <w:rsid w:val="00545148"/>
    <w:rsid w:val="009F5A6D"/>
    <w:rsid w:val="00A17D0C"/>
    <w:rsid w:val="00BC7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198C906474944A2AF2DBA2C1725CAC5">
    <w:name w:val="9198C906474944A2AF2DBA2C1725CAC5"/>
  </w:style>
  <w:style w:type="paragraph" w:customStyle="1" w:styleId="871EF7B0AD874BC7ADE3B0099ED312DC">
    <w:name w:val="871EF7B0AD874BC7ADE3B0099ED312DC"/>
  </w:style>
  <w:style w:type="paragraph" w:customStyle="1" w:styleId="1FF9C722D7BB43D787F4542C78529B7B">
    <w:name w:val="1FF9C722D7BB43D787F4542C78529B7B"/>
  </w:style>
  <w:style w:type="paragraph" w:customStyle="1" w:styleId="A6F2E88F470F4EBA9DEE7EFAA2A6DE39">
    <w:name w:val="A6F2E88F470F4EBA9DEE7EFAA2A6DE39"/>
  </w:style>
  <w:style w:type="character" w:styleId="Emphasis">
    <w:name w:val="Emphasis"/>
    <w:basedOn w:val="DefaultParagraphFont"/>
    <w:uiPriority w:val="20"/>
    <w:qFormat/>
    <w:rPr>
      <w:b/>
      <w:i w:val="0"/>
      <w:iCs/>
    </w:r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w:type="paragraph" w:customStyle="1" w:styleId="DC22D6BCFEB84BE0995927DEFB3BD68F">
    <w:name w:val="DC22D6BCFEB84BE0995927DEFB3BD68F"/>
    <w:rsid w:val="002C150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11017F64-A17A-4960-B8B7-978ED93D2A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821850-0272-4703-AB99-3A460ACED6D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92F9236-BB68-447D-8EC8-EF43914803B9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MLA style paper 9th edition.dotx</Template>
  <TotalTime>0</TotalTime>
  <Pages>12</Pages>
  <Words>1843</Words>
  <Characters>10509</Characters>
  <Application>Microsoft Office Word</Application>
  <DocSecurity>0</DocSecurity>
  <Lines>87</Lines>
  <Paragraphs>24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2023-12-04T02:37:00Z</dcterms:created>
  <dcterms:modified xsi:type="dcterms:W3CDTF">2024-04-06T04:22:00Z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